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5FAFC" w14:textId="2D5AFDB6"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78CAC153" wp14:editId="779E876F">
            <wp:simplePos x="0" y="0"/>
            <wp:positionH relativeFrom="margin">
              <wp:posOffset>0</wp:posOffset>
            </wp:positionH>
            <wp:positionV relativeFrom="margin">
              <wp:posOffset>16881</wp:posOffset>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656A859C" w14:textId="77777777" w:rsidTr="00185F4A">
        <w:trPr>
          <w:trHeight w:val="1083"/>
        </w:trPr>
        <w:tc>
          <w:tcPr>
            <w:tcW w:w="10790" w:type="dxa"/>
            <w:gridSpan w:val="9"/>
          </w:tcPr>
          <w:p w14:paraId="543A8E1B" w14:textId="77777777" w:rsidR="00DF198B" w:rsidRDefault="00DF198B"/>
        </w:tc>
      </w:tr>
      <w:tr w:rsidR="00DF198B" w14:paraId="0D52EF4D" w14:textId="77777777" w:rsidTr="00185F4A">
        <w:trPr>
          <w:trHeight w:val="1068"/>
        </w:trPr>
        <w:tc>
          <w:tcPr>
            <w:tcW w:w="1198" w:type="dxa"/>
            <w:gridSpan w:val="2"/>
            <w:tcBorders>
              <w:right w:val="single" w:sz="18" w:space="0" w:color="476166" w:themeColor="accent1"/>
            </w:tcBorders>
          </w:tcPr>
          <w:p w14:paraId="4294AFC7"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D2833AB" w14:textId="42AA00F1" w:rsidR="00DF198B" w:rsidRPr="00DF198B" w:rsidRDefault="00C67480" w:rsidP="00874FE7">
            <w:pPr>
              <w:pStyle w:val="Heading1"/>
            </w:pPr>
            <w:r w:rsidRPr="00C67480">
              <w:t>Nurse Scheduling Algorithm using MATLAB Genetic Algorithm</w:t>
            </w:r>
          </w:p>
        </w:tc>
        <w:tc>
          <w:tcPr>
            <w:tcW w:w="1199" w:type="dxa"/>
            <w:gridSpan w:val="2"/>
            <w:tcBorders>
              <w:left w:val="single" w:sz="18" w:space="0" w:color="476166" w:themeColor="accent1"/>
            </w:tcBorders>
          </w:tcPr>
          <w:p w14:paraId="6A5300CF" w14:textId="77777777" w:rsidR="00DF198B" w:rsidRDefault="00DF198B"/>
        </w:tc>
      </w:tr>
      <w:tr w:rsidR="00DF198B" w14:paraId="4D4FFAEF" w14:textId="77777777" w:rsidTr="00185F4A">
        <w:trPr>
          <w:trHeight w:val="1837"/>
        </w:trPr>
        <w:tc>
          <w:tcPr>
            <w:tcW w:w="1170" w:type="dxa"/>
          </w:tcPr>
          <w:p w14:paraId="41B3183E" w14:textId="77777777" w:rsidR="00DF198B" w:rsidRDefault="00DF198B"/>
        </w:tc>
        <w:tc>
          <w:tcPr>
            <w:tcW w:w="8460" w:type="dxa"/>
            <w:gridSpan w:val="7"/>
          </w:tcPr>
          <w:p w14:paraId="0EB5D001" w14:textId="77777777" w:rsidR="00DF198B" w:rsidRDefault="00DF198B"/>
        </w:tc>
        <w:tc>
          <w:tcPr>
            <w:tcW w:w="1160" w:type="dxa"/>
          </w:tcPr>
          <w:p w14:paraId="6FF962CB" w14:textId="77777777" w:rsidR="00DF198B" w:rsidRDefault="00DF198B"/>
        </w:tc>
      </w:tr>
      <w:tr w:rsidR="00DF198B" w14:paraId="229243EB" w14:textId="77777777" w:rsidTr="00185F4A">
        <w:trPr>
          <w:trHeight w:val="929"/>
        </w:trPr>
        <w:tc>
          <w:tcPr>
            <w:tcW w:w="2397" w:type="dxa"/>
            <w:gridSpan w:val="4"/>
          </w:tcPr>
          <w:p w14:paraId="105A7FF7" w14:textId="77777777" w:rsidR="00DF198B" w:rsidRDefault="00DF198B"/>
        </w:tc>
        <w:tc>
          <w:tcPr>
            <w:tcW w:w="5995" w:type="dxa"/>
            <w:shd w:val="clear" w:color="auto" w:fill="FFFFFF" w:themeFill="background1"/>
          </w:tcPr>
          <w:p w14:paraId="7AEBD1BC" w14:textId="77777777" w:rsidR="00DF198B" w:rsidRPr="00DF198B" w:rsidRDefault="00DF198B" w:rsidP="00DF198B">
            <w:pPr>
              <w:jc w:val="center"/>
              <w:rPr>
                <w:rFonts w:ascii="Georgia" w:hAnsi="Georgia"/>
                <w:sz w:val="48"/>
                <w:szCs w:val="48"/>
              </w:rPr>
            </w:pPr>
          </w:p>
        </w:tc>
        <w:tc>
          <w:tcPr>
            <w:tcW w:w="2398" w:type="dxa"/>
            <w:gridSpan w:val="4"/>
          </w:tcPr>
          <w:p w14:paraId="43DA238A" w14:textId="77777777" w:rsidR="00DF198B" w:rsidRDefault="00DF198B"/>
        </w:tc>
      </w:tr>
      <w:tr w:rsidR="00DF198B" w14:paraId="1A276D57" w14:textId="77777777" w:rsidTr="00185F4A">
        <w:trPr>
          <w:trHeight w:val="1460"/>
        </w:trPr>
        <w:tc>
          <w:tcPr>
            <w:tcW w:w="2397" w:type="dxa"/>
            <w:gridSpan w:val="4"/>
          </w:tcPr>
          <w:p w14:paraId="60445F97" w14:textId="77777777" w:rsidR="00DF198B" w:rsidRDefault="00DF198B"/>
        </w:tc>
        <w:tc>
          <w:tcPr>
            <w:tcW w:w="5995" w:type="dxa"/>
            <w:shd w:val="clear" w:color="auto" w:fill="FFFFFF" w:themeFill="background1"/>
          </w:tcPr>
          <w:p w14:paraId="0B9F5489" w14:textId="272274BC" w:rsidR="000B7AFB" w:rsidRPr="00C67480" w:rsidRDefault="00C95995" w:rsidP="000B7AFB">
            <w:pPr>
              <w:pStyle w:val="Heading2"/>
            </w:pPr>
            <w:r w:rsidRPr="00C95995">
              <w:rPr>
                <w:sz w:val="40"/>
                <w:szCs w:val="40"/>
              </w:rPr>
              <w:t xml:space="preserve">Mohamed Saber </w:t>
            </w:r>
          </w:p>
          <w:p w14:paraId="3A14202A" w14:textId="7D4D30B7" w:rsidR="00C67480" w:rsidRPr="00C67480" w:rsidRDefault="00C67480" w:rsidP="00C67480">
            <w:pPr>
              <w:pStyle w:val="Heading2"/>
            </w:pPr>
          </w:p>
        </w:tc>
        <w:tc>
          <w:tcPr>
            <w:tcW w:w="2398" w:type="dxa"/>
            <w:gridSpan w:val="4"/>
          </w:tcPr>
          <w:p w14:paraId="3122ABD9" w14:textId="77777777" w:rsidR="00DF198B" w:rsidRDefault="00DF198B"/>
        </w:tc>
      </w:tr>
      <w:tr w:rsidR="00DF198B" w14:paraId="4B51722D" w14:textId="77777777" w:rsidTr="00185F4A">
        <w:trPr>
          <w:trHeight w:val="7176"/>
        </w:trPr>
        <w:tc>
          <w:tcPr>
            <w:tcW w:w="2397" w:type="dxa"/>
            <w:gridSpan w:val="4"/>
            <w:vAlign w:val="bottom"/>
          </w:tcPr>
          <w:p w14:paraId="759A5D59"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3DFC08C2" w14:textId="39D2874C" w:rsidR="00DF198B" w:rsidRPr="00DF198B" w:rsidRDefault="00DF198B" w:rsidP="00874FE7">
            <w:pPr>
              <w:pStyle w:val="Heading3"/>
            </w:pPr>
          </w:p>
          <w:p w14:paraId="724F0D86" w14:textId="63386B9F" w:rsidR="00DF198B" w:rsidRDefault="00C95995" w:rsidP="00874FE7">
            <w:pPr>
              <w:pStyle w:val="Heading3"/>
            </w:pPr>
            <w:r>
              <w:t>Optimization Techniques</w:t>
            </w:r>
          </w:p>
          <w:p w14:paraId="0190EC79" w14:textId="661D182E" w:rsidR="00C95995" w:rsidRPr="00C95995" w:rsidRDefault="00323B14" w:rsidP="00323B14">
            <w:pPr>
              <w:pStyle w:val="Heading3"/>
            </w:pPr>
            <w:r>
              <w:t>Optimization</w:t>
            </w:r>
            <w:r w:rsidR="00C95995">
              <w:t xml:space="preserve"> Final Project </w:t>
            </w:r>
          </w:p>
          <w:p w14:paraId="2C3D26A6" w14:textId="77777777" w:rsidR="00DF198B" w:rsidRPr="00DF198B" w:rsidRDefault="00DF198B" w:rsidP="00DF198B"/>
        </w:tc>
        <w:tc>
          <w:tcPr>
            <w:tcW w:w="2398" w:type="dxa"/>
            <w:gridSpan w:val="4"/>
            <w:vAlign w:val="bottom"/>
          </w:tcPr>
          <w:p w14:paraId="41008094" w14:textId="77777777" w:rsidR="00DF198B" w:rsidRDefault="00DF198B" w:rsidP="00DF198B">
            <w:pPr>
              <w:jc w:val="center"/>
            </w:pPr>
          </w:p>
        </w:tc>
      </w:tr>
      <w:tr w:rsidR="00DF198B" w14:paraId="4CA2C5B5" w14:textId="77777777" w:rsidTr="00185F4A">
        <w:tc>
          <w:tcPr>
            <w:tcW w:w="2340" w:type="dxa"/>
            <w:gridSpan w:val="3"/>
          </w:tcPr>
          <w:p w14:paraId="0E95FBF9" w14:textId="77777777" w:rsidR="00DF198B" w:rsidRDefault="00DF198B"/>
        </w:tc>
        <w:tc>
          <w:tcPr>
            <w:tcW w:w="6120" w:type="dxa"/>
            <w:gridSpan w:val="3"/>
          </w:tcPr>
          <w:p w14:paraId="2AF027D8" w14:textId="77777777" w:rsidR="00DF198B" w:rsidRDefault="00DF198B"/>
        </w:tc>
        <w:tc>
          <w:tcPr>
            <w:tcW w:w="2330" w:type="dxa"/>
            <w:gridSpan w:val="3"/>
          </w:tcPr>
          <w:p w14:paraId="5A355FA3" w14:textId="77777777" w:rsidR="00DF198B" w:rsidRDefault="00DF198B"/>
        </w:tc>
      </w:tr>
    </w:tbl>
    <w:p w14:paraId="359D90DA" w14:textId="19B20263" w:rsidR="0048120C" w:rsidRDefault="003924D3">
      <w:r>
        <w:lastRenderedPageBreak/>
        <w:t>1.</w:t>
      </w:r>
      <w:r w:rsidR="002A2BB5">
        <w:t>What is the set cover problem?</w:t>
      </w:r>
    </w:p>
    <w:p w14:paraId="6B4FC6DF" w14:textId="77777777" w:rsidR="002A2BB5" w:rsidRDefault="002A2BB5"/>
    <w:p w14:paraId="0FBD60FC" w14:textId="180C262A" w:rsidR="002A2BB5" w:rsidRDefault="002A2BB5" w:rsidP="002A2BB5">
      <w:pPr>
        <w:pStyle w:val="ListParagraph"/>
        <w:numPr>
          <w:ilvl w:val="0"/>
          <w:numId w:val="2"/>
        </w:numPr>
      </w:pPr>
      <w:r>
        <w:t>Idea: “You must select a minimum number [of any size set] of these sets so that the sets you have picked contain all the elements that are contained in any of the sets in the input (Wikipedia).” Additionally, you want to minimize the cost of the sets.</w:t>
      </w:r>
    </w:p>
    <w:p w14:paraId="2520DDBF" w14:textId="77777777" w:rsidR="00AC2A06" w:rsidRDefault="00AC2A06" w:rsidP="00AC2A06">
      <w:pPr>
        <w:pStyle w:val="ListParagraph"/>
      </w:pPr>
    </w:p>
    <w:p w14:paraId="56550E23" w14:textId="78E79C9C" w:rsidR="00AC2A06" w:rsidRDefault="00AC2A06" w:rsidP="00AC2A06">
      <w:r>
        <w:t xml:space="preserve">Input: </w:t>
      </w:r>
    </w:p>
    <w:p w14:paraId="686FFDA9" w14:textId="77777777" w:rsidR="00AC2A06" w:rsidRDefault="00AC2A06" w:rsidP="00AC2A06"/>
    <w:p w14:paraId="4A49AC08" w14:textId="0EA1B059" w:rsidR="00AC2A06" w:rsidRDefault="00AC2A06" w:rsidP="00AC2A06">
      <w:pPr>
        <w:ind w:firstLine="720"/>
      </w:pPr>
      <w:r>
        <w:t xml:space="preserve">Ground elements, or Universe = {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t>}</w:t>
      </w:r>
    </w:p>
    <w:p w14:paraId="6BF70366" w14:textId="5A8B9A43" w:rsidR="00E502D3" w:rsidRDefault="00E502D3" w:rsidP="00AC2A06">
      <w:pPr>
        <w:ind w:firstLine="720"/>
        <w:rPr>
          <w:rFonts w:eastAsiaTheme="minorEastAsia"/>
        </w:rPr>
      </w:pPr>
      <w:r>
        <w:t xml:space="preserve">Subsets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 xml:space="preserve"> </w:t>
      </w:r>
      <m:oMath>
        <m:r>
          <w:rPr>
            <w:rFonts w:ascii="Cambria Math" w:eastAsiaTheme="minorEastAsia" w:hAnsi="Cambria Math"/>
          </w:rPr>
          <m:t>∪</m:t>
        </m:r>
      </m:oMath>
    </w:p>
    <w:p w14:paraId="38A9D787" w14:textId="650E278D" w:rsidR="00E502D3" w:rsidRDefault="00E502D3" w:rsidP="00AC2A06">
      <w:pPr>
        <w:ind w:firstLine="720"/>
        <w:rPr>
          <w:rFonts w:eastAsiaTheme="minorEastAsia"/>
        </w:rPr>
      </w:pPr>
      <w:r>
        <w:t xml:space="preserve">Costs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6B102682" w14:textId="65A244B5" w:rsidR="00E502D3" w:rsidRDefault="00E502D3" w:rsidP="00AC2A06">
      <w:pPr>
        <w:ind w:firstLine="720"/>
        <w:rPr>
          <w:rFonts w:eastAsiaTheme="minorEastAsia"/>
        </w:rPr>
      </w:pPr>
    </w:p>
    <w:p w14:paraId="1D32BAC8" w14:textId="10C196B8" w:rsidR="00E502D3" w:rsidRDefault="00E502D3" w:rsidP="00E502D3">
      <w:r>
        <w:t>Goal:</w:t>
      </w:r>
    </w:p>
    <w:p w14:paraId="6DBFDA92" w14:textId="183514DC" w:rsidR="00E502D3" w:rsidRDefault="00E502D3" w:rsidP="00E502D3">
      <w:r>
        <w:tab/>
      </w:r>
    </w:p>
    <w:p w14:paraId="476E0D5E" w14:textId="6966BC85" w:rsidR="00E502D3" w:rsidRDefault="00E502D3" w:rsidP="00E502D3">
      <w:pPr>
        <w:rPr>
          <w:rFonts w:eastAsiaTheme="minorEastAsia"/>
        </w:rPr>
      </w:pPr>
      <w:r>
        <w:tab/>
        <w:t>Find a set  I</w:t>
      </w:r>
      <m:oMath>
        <m:r>
          <w:rPr>
            <w:rFonts w:ascii="Cambria Math" w:hAnsi="Cambria Math"/>
          </w:rPr>
          <m:t xml:space="preserve"> ⊆</m:t>
        </m:r>
      </m:oMath>
      <w:r>
        <w:rPr>
          <w:rFonts w:eastAsiaTheme="minorEastAsia"/>
        </w:rPr>
        <w:t xml:space="preserve"> {1,2,…..,m} </w:t>
      </w:r>
      <w:r>
        <w:t xml:space="preserve">that minimizes </w:t>
      </w:r>
      <m:oMath>
        <m:nary>
          <m:naryPr>
            <m:chr m:val="∑"/>
            <m:limLoc m:val="undOvr"/>
            <m:grow m:val="1"/>
            <m:supHide m:val="1"/>
            <m:ctrlPr>
              <w:rPr>
                <w:rFonts w:ascii="Cambria Math" w:hAnsi="Cambria Math"/>
                <w:i/>
              </w:rPr>
            </m:ctrlPr>
          </m:naryPr>
          <m:sub>
            <m:r>
              <w:rPr>
                <w:rFonts w:ascii="Cambria Math" w:hAnsi="Cambria Math"/>
              </w:rPr>
              <m:t xml:space="preserve">i∈I </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w:r>
        <w:rPr>
          <w:rFonts w:eastAsiaTheme="minorEastAsia"/>
        </w:rPr>
        <w:t xml:space="preserve"> , such that </w:t>
      </w:r>
      <m:oMath>
        <m:nary>
          <m:naryPr>
            <m:chr m:val="⋃"/>
            <m:limLoc m:val="undOvr"/>
            <m:grow m:val="1"/>
            <m:supHide m:val="1"/>
            <m:ctrlPr>
              <w:rPr>
                <w:rFonts w:ascii="Cambria Math" w:eastAsiaTheme="minorEastAsia" w:hAnsi="Cambria Math"/>
                <w:i/>
              </w:rPr>
            </m:ctrlPr>
          </m:naryPr>
          <m:sub>
            <m:r>
              <w:rPr>
                <w:rFonts w:ascii="Cambria Math" w:eastAsiaTheme="minorEastAsia" w:hAnsi="Cambria Math"/>
              </w:rPr>
              <m:t>i∈1</m:t>
            </m:r>
          </m:sub>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=U</m:t>
        </m:r>
      </m:oMath>
    </w:p>
    <w:p w14:paraId="255B228B" w14:textId="128FE87C" w:rsidR="003D60A1" w:rsidRDefault="003D60A1" w:rsidP="00EF2180">
      <w:pPr>
        <w:ind w:firstLine="720"/>
      </w:pPr>
      <w:r>
        <w:t>(</w:t>
      </w:r>
      <w:r w:rsidR="00D90808">
        <w:t>Note</w:t>
      </w:r>
      <w:r>
        <w:t>: in the un-weighted Set Cover Problem,</w:t>
      </w:r>
      <w:r w:rsidRPr="003D60A1">
        <w:rPr>
          <w:rFonts w:ascii="Cambria Math" w:hAnsi="Cambria Math"/>
          <w:i/>
        </w:rP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3D60A1">
        <w:rPr>
          <w:rFonts w:ascii="Cambria Math" w:hAnsi="Cambria Math"/>
          <w:i/>
        </w:rPr>
        <w:t xml:space="preserve"> </w:t>
      </w:r>
      <w:r>
        <w:t>= 1 for all j)</w:t>
      </w:r>
    </w:p>
    <w:p w14:paraId="62FE6885" w14:textId="54FCB41F" w:rsidR="00EF2180" w:rsidRDefault="00EF2180" w:rsidP="00EF2180"/>
    <w:p w14:paraId="7D96E220" w14:textId="24BBF784" w:rsidR="00EF2180" w:rsidRDefault="00EF2180" w:rsidP="00EF2180">
      <w:r>
        <w:t>The MIN-SET-COVER is a Combinatorial Optimization Problem (COP) that frequently shows up in real-world scenarios, typically when you have collections of needs (e.g., tasks, responsibilities, or capabilities) and collections of resources (e.g., employees or machines) and you need to find a minimal set of resources to satisfy your needs. In fact, MIN-SET-COVER generalizes MIN-VERTEX-COVER that we have seen in the earlier lectures. In vertex cover, each vertex (i.e., set) covers the adjacent edges (i.e., elements); in set cover, each set can cover an arbitrary set of elements</w:t>
      </w:r>
    </w:p>
    <w:p w14:paraId="5A135BE4" w14:textId="732FA9AA" w:rsidR="00EF2180" w:rsidRDefault="00EF2180" w:rsidP="00EF2180"/>
    <w:p w14:paraId="068CCB42" w14:textId="15124880" w:rsidR="003924D3" w:rsidRDefault="003924D3" w:rsidP="00EF2180">
      <w:r>
        <w:t>2.Application of the minimal subset cover problem</w:t>
      </w:r>
    </w:p>
    <w:p w14:paraId="797406C0" w14:textId="7333F30D" w:rsidR="003924D3" w:rsidRDefault="003924D3" w:rsidP="00EF2180"/>
    <w:p w14:paraId="3E9E284E" w14:textId="5BA7440D" w:rsidR="00DA270B" w:rsidRDefault="00DA270B" w:rsidP="00DA270B">
      <w:pPr>
        <w:shd w:val="clear" w:color="auto" w:fill="FFFFFF"/>
        <w:spacing w:after="100" w:afterAutospacing="1"/>
        <w:textAlignment w:val="baseline"/>
      </w:pPr>
      <w:r w:rsidRPr="00DA270B">
        <w:t xml:space="preserve">Set-cover heuristics are used in random testing ("fuzz testing") of programs. Suppose we have a million test cases, and we're going to test a program by picking a test case, randomly modifying ("mutating") it by flipping a few bits and running the program on the modified test case to see if it crashes. We'd like to do this repeatedly. If we do this naively, it will be less effective than it could </w:t>
      </w:r>
      <w:r w:rsidR="00D90808" w:rsidRPr="00DA270B">
        <w:t>be</w:t>
      </w:r>
      <w:r w:rsidRPr="00DA270B">
        <w:t xml:space="preserve"> typically, many test cases cover basically the same code paths, but a small minority of test cases cover unusual code paths that would be interesting to test more intensively. So, here's one solution that is used in industry. We use a coverage measurement tool to instrument the program and record which lines of code are covered by each of the million test cases. Then, we choose a small subset S  of those million test cases that has maximal coverage: every line of code covered by one of the million test cases will be covered by some test case in S . S  is called a reduced test suite. We then apply random mutation &amp; testing to the reduced test suite S . Empirically, this seems to make random testing more effective. The smaller S  is, the more effective and efficient testing becomes. So, how do we choose a reduced test suite S  that is as small as possible, while still achieving maximal coverage? Answer: that's a set cover problem, so we use standard heuristics/approximation algorithms for the set cover problem. The standard greedy approximation algorithm is typically used for this purpose.</w:t>
      </w:r>
      <w:r>
        <w:t xml:space="preserve"> </w:t>
      </w:r>
      <w:r w:rsidRPr="00DA270B">
        <w:t>By far the most relevant, large size, important application of set covering is in personnel shift planning (mainly in large airline companies). There, elements to be covered are the single shifts (or single flights), and sets are legal combinations of work/no work schedules. These easily go to millions or even billions of variables, as the number of combinations is huge.</w:t>
      </w:r>
    </w:p>
    <w:p w14:paraId="3AEA9278" w14:textId="77777777" w:rsidR="001449F1" w:rsidRDefault="001449F1" w:rsidP="00DA270B">
      <w:pPr>
        <w:shd w:val="clear" w:color="auto" w:fill="FFFFFF"/>
        <w:spacing w:after="100" w:afterAutospacing="1"/>
        <w:textAlignment w:val="baseline"/>
      </w:pPr>
    </w:p>
    <w:p w14:paraId="2F96B12D" w14:textId="5DA622CD" w:rsidR="00DA270B" w:rsidRDefault="00DA270B" w:rsidP="00DA270B">
      <w:pPr>
        <w:shd w:val="clear" w:color="auto" w:fill="FFFFFF"/>
        <w:spacing w:after="100" w:afterAutospacing="1"/>
        <w:textAlignment w:val="baseline"/>
      </w:pPr>
      <w:r>
        <w:lastRenderedPageBreak/>
        <w:t>3. Review of recent population-based metaheuristics.</w:t>
      </w:r>
    </w:p>
    <w:p w14:paraId="4991F826" w14:textId="4095488A" w:rsidR="00DA270B" w:rsidRDefault="00A37236" w:rsidP="00DA270B">
      <w:pPr>
        <w:shd w:val="clear" w:color="auto" w:fill="FFFFFF"/>
        <w:spacing w:after="100" w:afterAutospacing="1"/>
        <w:textAlignment w:val="baseline"/>
      </w:pPr>
      <w:r>
        <w:rPr>
          <w:noProof/>
        </w:rPr>
        <w:drawing>
          <wp:inline distT="0" distB="0" distL="0" distR="0" wp14:anchorId="3A0CB2AC" wp14:editId="6EF52327">
            <wp:extent cx="6858000" cy="32035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3203575"/>
                    </a:xfrm>
                    <a:prstGeom prst="rect">
                      <a:avLst/>
                    </a:prstGeom>
                  </pic:spPr>
                </pic:pic>
              </a:graphicData>
            </a:graphic>
          </wp:inline>
        </w:drawing>
      </w:r>
    </w:p>
    <w:p w14:paraId="516CEF7D" w14:textId="079C1F7A" w:rsidR="00A37236" w:rsidRPr="00A37236" w:rsidRDefault="00A37236" w:rsidP="00A37236">
      <w:pPr>
        <w:pStyle w:val="NormalWeb"/>
        <w:shd w:val="clear" w:color="auto" w:fill="FCFCFC"/>
        <w:spacing w:before="0" w:beforeAutospacing="0" w:after="360" w:afterAutospacing="0"/>
        <w:rPr>
          <w:rFonts w:asciiTheme="minorHAnsi" w:eastAsiaTheme="minorHAnsi" w:hAnsiTheme="minorHAnsi" w:cstheme="minorBidi"/>
        </w:rPr>
      </w:pPr>
      <w:r w:rsidRPr="00A37236">
        <w:rPr>
          <w:rFonts w:asciiTheme="minorHAnsi" w:eastAsiaTheme="minorHAnsi" w:hAnsiTheme="minorHAnsi" w:cstheme="minorBidi"/>
        </w:rPr>
        <w:t xml:space="preserve">Genetic algorithm (GA) is an optimization algorithm that is inspired from the natural selection. It is a </w:t>
      </w:r>
      <w:r w:rsidR="00D90808" w:rsidRPr="00A37236">
        <w:rPr>
          <w:rFonts w:asciiTheme="minorHAnsi" w:eastAsiaTheme="minorHAnsi" w:hAnsiTheme="minorHAnsi" w:cstheme="minorBidi"/>
        </w:rPr>
        <w:t>population-based</w:t>
      </w:r>
      <w:r w:rsidRPr="00A37236">
        <w:rPr>
          <w:rFonts w:asciiTheme="minorHAnsi" w:eastAsiaTheme="minorHAnsi" w:hAnsiTheme="minorHAnsi" w:cstheme="minorBidi"/>
        </w:rPr>
        <w:t xml:space="preserve"> search algorithm, which utilizes the concept of survival of fittest . The new populations are produced by iterative use of genetic operators on individuals present in the population. The chromosome representation, selection, crossover, mutation, and fitness function computation are the key elements of GA. The procedure of GA is as follows. A population (Y) of n chromosomes are initialized randomly. The fitness of each chromosome in Y is computed. Two chromosomes say C1 and C2 are selected from the population Y according to the fitness value. The single-point crossover operator with crossover probability (Cp) is applied on C1 and C2 to produce an offspring say O. Thereafter, uniform mutation operator is applied on produced offspring (O) with mutation probability (Mp) to generate O′. The new offspring O′ is placed in new population. The selection, crossover, and mutation operations will be repeated on current population until the new population is complete. The mathematical analysis of GA is as follows :</w:t>
      </w:r>
    </w:p>
    <w:p w14:paraId="5B2C80AD" w14:textId="47D60445" w:rsidR="00A37236" w:rsidRPr="00A37236" w:rsidRDefault="00A37236" w:rsidP="00A37236">
      <w:pPr>
        <w:pStyle w:val="NormalWeb"/>
        <w:shd w:val="clear" w:color="auto" w:fill="FCFCFC"/>
        <w:spacing w:before="0" w:beforeAutospacing="0" w:after="360" w:afterAutospacing="0"/>
        <w:rPr>
          <w:rFonts w:asciiTheme="minorHAnsi" w:eastAsiaTheme="minorHAnsi" w:hAnsiTheme="minorHAnsi" w:cstheme="minorBidi"/>
        </w:rPr>
      </w:pPr>
      <w:r w:rsidRPr="00A37236">
        <w:rPr>
          <w:rFonts w:asciiTheme="minorHAnsi" w:eastAsiaTheme="minorHAnsi" w:hAnsiTheme="minorHAnsi" w:cstheme="minorBidi"/>
        </w:rPr>
        <w:t>GA dynamically change the search process through the probabilities of crossover and mutation and reached to optimal solution. GA can modify the encoded genes. GA can evaluate multiple individuals and produce multiple optimal solutions. Hence, GA has better global search capability. The offspring produced from crossover of parent chromosomes is probable to abolish the admirable genetic schemas parent chromosomes and crossover formula is defined as :</w:t>
      </w:r>
    </w:p>
    <w:p w14:paraId="5D8406CC" w14:textId="4D28F758" w:rsidR="00A37236" w:rsidRPr="00A37236" w:rsidRDefault="00A37236" w:rsidP="00A37236">
      <w:pPr>
        <w:shd w:val="clear" w:color="auto" w:fill="FCFCFC"/>
        <w:textAlignment w:val="center"/>
      </w:pPr>
      <w:r w:rsidRPr="00A37236">
        <w:t>R=(G+2√g)/3G</w:t>
      </w:r>
    </w:p>
    <w:p w14:paraId="6BDE1D7E" w14:textId="5401E713" w:rsidR="00A37236" w:rsidRDefault="00A37236" w:rsidP="00A37236">
      <w:pPr>
        <w:pStyle w:val="NormalWeb"/>
        <w:shd w:val="clear" w:color="auto" w:fill="FCFCFC"/>
        <w:spacing w:before="0" w:beforeAutospacing="0" w:after="360" w:afterAutospacing="0"/>
        <w:rPr>
          <w:rFonts w:asciiTheme="minorHAnsi" w:eastAsiaTheme="minorHAnsi" w:hAnsiTheme="minorHAnsi" w:cstheme="minorBidi"/>
        </w:rPr>
      </w:pPr>
    </w:p>
    <w:p w14:paraId="680AA9CD" w14:textId="7C211EDF" w:rsidR="001449F1" w:rsidRDefault="001449F1" w:rsidP="00A37236">
      <w:pPr>
        <w:pStyle w:val="NormalWeb"/>
        <w:shd w:val="clear" w:color="auto" w:fill="FCFCFC"/>
        <w:spacing w:before="0" w:beforeAutospacing="0" w:after="360" w:afterAutospacing="0"/>
        <w:rPr>
          <w:rFonts w:asciiTheme="minorHAnsi" w:eastAsiaTheme="minorHAnsi" w:hAnsiTheme="minorHAnsi" w:cstheme="minorBidi"/>
        </w:rPr>
      </w:pPr>
    </w:p>
    <w:p w14:paraId="6863BAF6" w14:textId="77777777" w:rsidR="001449F1" w:rsidRPr="00A37236" w:rsidRDefault="001449F1" w:rsidP="00A37236">
      <w:pPr>
        <w:pStyle w:val="NormalWeb"/>
        <w:shd w:val="clear" w:color="auto" w:fill="FCFCFC"/>
        <w:spacing w:before="0" w:beforeAutospacing="0" w:after="360" w:afterAutospacing="0"/>
        <w:rPr>
          <w:rFonts w:asciiTheme="minorHAnsi" w:eastAsiaTheme="minorHAnsi" w:hAnsiTheme="minorHAnsi" w:cstheme="minorBidi"/>
        </w:rPr>
      </w:pPr>
    </w:p>
    <w:p w14:paraId="6F6B66F3" w14:textId="46C37413" w:rsidR="00A37236" w:rsidRPr="00A37236" w:rsidRDefault="00A37236" w:rsidP="00A37236">
      <w:pPr>
        <w:pStyle w:val="NormalWeb"/>
        <w:shd w:val="clear" w:color="auto" w:fill="FCFCFC"/>
        <w:spacing w:before="0" w:beforeAutospacing="0" w:after="360" w:afterAutospacing="0"/>
        <w:rPr>
          <w:rFonts w:asciiTheme="minorHAnsi" w:eastAsiaTheme="minorHAnsi" w:hAnsiTheme="minorHAnsi" w:cstheme="minorBidi"/>
        </w:rPr>
      </w:pPr>
      <w:r w:rsidRPr="00A37236">
        <w:rPr>
          <w:rFonts w:asciiTheme="minorHAnsi" w:eastAsiaTheme="minorHAnsi" w:hAnsiTheme="minorHAnsi" w:cstheme="minorBidi"/>
        </w:rPr>
        <w:lastRenderedPageBreak/>
        <w:t xml:space="preserve">where g is the number of generations, and G is the total number of evolutionary </w:t>
      </w:r>
      <w:r w:rsidR="00D90808" w:rsidRPr="00A37236">
        <w:rPr>
          <w:rFonts w:asciiTheme="minorHAnsi" w:eastAsiaTheme="minorHAnsi" w:hAnsiTheme="minorHAnsi" w:cstheme="minorBidi"/>
        </w:rPr>
        <w:t>generations</w:t>
      </w:r>
      <w:r w:rsidRPr="00A37236">
        <w:rPr>
          <w:rFonts w:asciiTheme="minorHAnsi" w:eastAsiaTheme="minorHAnsi" w:hAnsiTheme="minorHAnsi" w:cstheme="minorBidi"/>
        </w:rPr>
        <w:t xml:space="preserve"> set by population. It is observed from the equation that R is dynamically changed and increase with increase in number of evolutionary </w:t>
      </w:r>
      <w:r w:rsidR="00D90808" w:rsidRPr="00A37236">
        <w:rPr>
          <w:rFonts w:asciiTheme="minorHAnsi" w:eastAsiaTheme="minorHAnsi" w:hAnsiTheme="minorHAnsi" w:cstheme="minorBidi"/>
        </w:rPr>
        <w:t>generations</w:t>
      </w:r>
      <w:r w:rsidRPr="00A37236">
        <w:rPr>
          <w:rFonts w:asciiTheme="minorHAnsi" w:eastAsiaTheme="minorHAnsi" w:hAnsiTheme="minorHAnsi" w:cstheme="minorBidi"/>
        </w:rPr>
        <w:t>. In initial stage of GA, the similarity between individuals is very low. The value of R should be low to ensure that the new population will not destroy the excellent genetic schema of individuals. At the end of evolution, the similarity between individuals is very high as well as the value of R should be high.</w:t>
      </w:r>
    </w:p>
    <w:p w14:paraId="4B7FD61C" w14:textId="2209DE51" w:rsidR="00836712" w:rsidRPr="00DA270B" w:rsidRDefault="00A37236" w:rsidP="00415AF8">
      <w:pPr>
        <w:pStyle w:val="NormalWeb"/>
        <w:shd w:val="clear" w:color="auto" w:fill="FCFCFC"/>
        <w:spacing w:before="0" w:beforeAutospacing="0" w:after="360" w:afterAutospacing="0"/>
        <w:rPr>
          <w:rFonts w:asciiTheme="minorHAnsi" w:eastAsiaTheme="minorHAnsi" w:hAnsiTheme="minorHAnsi" w:cstheme="minorBidi"/>
        </w:rPr>
      </w:pPr>
      <w:r w:rsidRPr="00A37236">
        <w:rPr>
          <w:rFonts w:asciiTheme="minorHAnsi" w:eastAsiaTheme="minorHAnsi" w:hAnsiTheme="minorHAnsi" w:cstheme="minorBidi"/>
        </w:rPr>
        <w:t xml:space="preserve">According to Schema theorem, the original schema </w:t>
      </w:r>
      <w:r w:rsidR="00D90808" w:rsidRPr="00A37236">
        <w:rPr>
          <w:rFonts w:asciiTheme="minorHAnsi" w:eastAsiaTheme="minorHAnsi" w:hAnsiTheme="minorHAnsi" w:cstheme="minorBidi"/>
        </w:rPr>
        <w:t>must</w:t>
      </w:r>
      <w:r w:rsidRPr="00A37236">
        <w:rPr>
          <w:rFonts w:asciiTheme="minorHAnsi" w:eastAsiaTheme="minorHAnsi" w:hAnsiTheme="minorHAnsi" w:cstheme="minorBidi"/>
        </w:rPr>
        <w:t xml:space="preserve"> be replaced with modified schema. To maintain the diversity in population, the new schema </w:t>
      </w:r>
      <w:r w:rsidR="00D90808" w:rsidRPr="00A37236">
        <w:rPr>
          <w:rFonts w:asciiTheme="minorHAnsi" w:eastAsiaTheme="minorHAnsi" w:hAnsiTheme="minorHAnsi" w:cstheme="minorBidi"/>
        </w:rPr>
        <w:t>keeps</w:t>
      </w:r>
      <w:r w:rsidRPr="00A37236">
        <w:rPr>
          <w:rFonts w:asciiTheme="minorHAnsi" w:eastAsiaTheme="minorHAnsi" w:hAnsiTheme="minorHAnsi" w:cstheme="minorBidi"/>
        </w:rPr>
        <w:t xml:space="preserve"> the initial population during the early stage of evolution. At the end of evolution, the appropriate schema will be produced to prevent any distortion of excellent genetic schema . Algorithm shows the pseudocode of classical genetic algorithm.</w:t>
      </w:r>
    </w:p>
    <w:p w14:paraId="5121388D" w14:textId="2405936F" w:rsidR="004661FB" w:rsidRDefault="00A37236" w:rsidP="004661FB">
      <w:r>
        <w:t>4.</w:t>
      </w:r>
      <w:r w:rsidRPr="00A37236">
        <w:t xml:space="preserve"> </w:t>
      </w:r>
      <w:r>
        <w:t>Flowchart of the implemented meta-heuristic technique</w:t>
      </w:r>
    </w:p>
    <w:p w14:paraId="04F5DBF9" w14:textId="6704A058" w:rsidR="00A37236" w:rsidRDefault="00A37236" w:rsidP="004661FB"/>
    <w:p w14:paraId="37883559" w14:textId="0245BF86" w:rsidR="00A37236" w:rsidRDefault="00836712" w:rsidP="004661FB">
      <w:r>
        <w:rPr>
          <w:noProof/>
        </w:rPr>
        <w:drawing>
          <wp:inline distT="0" distB="0" distL="0" distR="0" wp14:anchorId="4B9BA00B" wp14:editId="0C739484">
            <wp:extent cx="4591050" cy="38481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91050" cy="3848100"/>
                    </a:xfrm>
                    <a:prstGeom prst="rect">
                      <a:avLst/>
                    </a:prstGeom>
                  </pic:spPr>
                </pic:pic>
              </a:graphicData>
            </a:graphic>
          </wp:inline>
        </w:drawing>
      </w:r>
    </w:p>
    <w:p w14:paraId="48D138DE" w14:textId="76DF4CFF" w:rsidR="00836712" w:rsidRDefault="00836712" w:rsidP="00836712">
      <w:pPr>
        <w:pStyle w:val="ListParagraph"/>
        <w:numPr>
          <w:ilvl w:val="0"/>
          <w:numId w:val="14"/>
        </w:numPr>
      </w:pPr>
      <w:r w:rsidRPr="00836712">
        <w:t>Initialize Population</w:t>
      </w:r>
    </w:p>
    <w:p w14:paraId="6F99D1F0" w14:textId="77777777" w:rsidR="00836712" w:rsidRDefault="00836712" w:rsidP="00836712">
      <w:pPr>
        <w:pStyle w:val="ListParagraph"/>
      </w:pPr>
    </w:p>
    <w:p w14:paraId="07C908E7" w14:textId="1BB42FD0" w:rsidR="00836712" w:rsidRDefault="00836712" w:rsidP="00836712">
      <w:pPr>
        <w:pStyle w:val="ListParagraph"/>
        <w:numPr>
          <w:ilvl w:val="0"/>
          <w:numId w:val="2"/>
        </w:numPr>
      </w:pPr>
      <w:r>
        <w:t>What is population?</w:t>
      </w:r>
    </w:p>
    <w:p w14:paraId="6A9AFEEC" w14:textId="77777777" w:rsidR="00836712" w:rsidRDefault="00836712" w:rsidP="00836712">
      <w:pPr>
        <w:pStyle w:val="ListParagraph"/>
      </w:pPr>
    </w:p>
    <w:p w14:paraId="35082B53" w14:textId="5732A50F" w:rsidR="00836712" w:rsidRDefault="00836712" w:rsidP="00836712">
      <w:pPr>
        <w:pStyle w:val="ListParagraph"/>
        <w:numPr>
          <w:ilvl w:val="1"/>
          <w:numId w:val="2"/>
        </w:numPr>
      </w:pPr>
      <w:r>
        <w:t xml:space="preserve"> Population is a collection of genes</w:t>
      </w:r>
    </w:p>
    <w:p w14:paraId="4CF31DEB" w14:textId="77777777" w:rsidR="00836712" w:rsidRDefault="00836712" w:rsidP="00836712">
      <w:pPr>
        <w:pStyle w:val="ListParagraph"/>
        <w:ind w:left="1440"/>
      </w:pPr>
    </w:p>
    <w:p w14:paraId="260039E3" w14:textId="25CFA8AC" w:rsidR="00836712" w:rsidRDefault="00836712" w:rsidP="00836712">
      <w:pPr>
        <w:pStyle w:val="ListParagraph"/>
        <w:numPr>
          <w:ilvl w:val="0"/>
          <w:numId w:val="2"/>
        </w:numPr>
      </w:pPr>
      <w:r>
        <w:t xml:space="preserve">What is gen? </w:t>
      </w:r>
    </w:p>
    <w:p w14:paraId="2A86A255" w14:textId="77777777" w:rsidR="00836712" w:rsidRDefault="00836712" w:rsidP="00836712">
      <w:pPr>
        <w:pStyle w:val="ListParagraph"/>
      </w:pPr>
    </w:p>
    <w:p w14:paraId="23E7F05B" w14:textId="0E55AE4F" w:rsidR="00836712" w:rsidRDefault="00D90808" w:rsidP="00836712">
      <w:pPr>
        <w:pStyle w:val="ListParagraph"/>
        <w:numPr>
          <w:ilvl w:val="1"/>
          <w:numId w:val="2"/>
        </w:numPr>
      </w:pPr>
      <w:r>
        <w:t>it’s</w:t>
      </w:r>
      <w:r w:rsidR="00836712">
        <w:t xml:space="preserve"> an individual in the population</w:t>
      </w:r>
    </w:p>
    <w:p w14:paraId="62BFE5C9" w14:textId="6FA29D91" w:rsidR="00836712" w:rsidRDefault="00836712" w:rsidP="00836712">
      <w:pPr>
        <w:pStyle w:val="ListParagraph"/>
        <w:ind w:left="1440"/>
      </w:pPr>
    </w:p>
    <w:p w14:paraId="4C83C334" w14:textId="77777777" w:rsidR="00415AF8" w:rsidRDefault="00415AF8" w:rsidP="00836712">
      <w:pPr>
        <w:pStyle w:val="ListParagraph"/>
        <w:ind w:left="1440"/>
      </w:pPr>
    </w:p>
    <w:p w14:paraId="5F6BCEE2" w14:textId="7BBA7733" w:rsidR="00836712" w:rsidRDefault="00836712" w:rsidP="00836712">
      <w:pPr>
        <w:pStyle w:val="ListParagraph"/>
        <w:numPr>
          <w:ilvl w:val="0"/>
          <w:numId w:val="14"/>
        </w:numPr>
      </w:pPr>
      <w:r>
        <w:lastRenderedPageBreak/>
        <w:t>Selection</w:t>
      </w:r>
    </w:p>
    <w:p w14:paraId="3B7BC7AE" w14:textId="1CA265BE" w:rsidR="00836712" w:rsidRDefault="00836712" w:rsidP="00836712"/>
    <w:p w14:paraId="1D25E8BE" w14:textId="02D8C2C8" w:rsidR="00836712" w:rsidRDefault="00836712" w:rsidP="00836712">
      <w:pPr>
        <w:pStyle w:val="ListParagraph"/>
        <w:numPr>
          <w:ilvl w:val="0"/>
          <w:numId w:val="15"/>
        </w:numPr>
      </w:pPr>
      <w:r w:rsidRPr="00836712">
        <w:t>Selection is a process to choose 2 best from a population</w:t>
      </w:r>
    </w:p>
    <w:p w14:paraId="0CD901FA" w14:textId="77777777" w:rsidR="00836712" w:rsidRDefault="00836712" w:rsidP="00836712"/>
    <w:p w14:paraId="3E025D1A" w14:textId="65BF8174" w:rsidR="00836712" w:rsidRDefault="00836712" w:rsidP="00836712">
      <w:pPr>
        <w:pStyle w:val="ListParagraph"/>
        <w:numPr>
          <w:ilvl w:val="0"/>
          <w:numId w:val="14"/>
        </w:numPr>
      </w:pPr>
      <w:r>
        <w:t>Crossover</w:t>
      </w:r>
    </w:p>
    <w:p w14:paraId="7ED63DC4" w14:textId="06B4E989" w:rsidR="00836712" w:rsidRDefault="00836712" w:rsidP="00836712"/>
    <w:p w14:paraId="656FDA40" w14:textId="40CAA3D7" w:rsidR="00836712" w:rsidRDefault="00836712" w:rsidP="00836712">
      <w:pPr>
        <w:pStyle w:val="ListParagraph"/>
        <w:numPr>
          <w:ilvl w:val="0"/>
          <w:numId w:val="15"/>
        </w:numPr>
      </w:pPr>
      <w:r w:rsidRPr="00836712">
        <w:t>crossover is doing exchanging activities between 2 parent which chosen in selection process</w:t>
      </w:r>
      <w:r>
        <w:t>.</w:t>
      </w:r>
      <w:r w:rsidRPr="00836712">
        <w:t xml:space="preserve"> the idea is getting last half total character from parent1 and combine with first half total character from parent2 and vice versa.</w:t>
      </w:r>
    </w:p>
    <w:p w14:paraId="384482E1" w14:textId="164644D8" w:rsidR="00836712" w:rsidRDefault="00836712" w:rsidP="00836712"/>
    <w:p w14:paraId="20CBBDEE" w14:textId="56018D65" w:rsidR="00836712" w:rsidRDefault="00836712" w:rsidP="00836712">
      <w:pPr>
        <w:pStyle w:val="ListParagraph"/>
        <w:numPr>
          <w:ilvl w:val="0"/>
          <w:numId w:val="14"/>
        </w:numPr>
      </w:pPr>
      <w:r w:rsidRPr="00836712">
        <w:t>Mutation</w:t>
      </w:r>
    </w:p>
    <w:p w14:paraId="149A427F" w14:textId="25848579" w:rsidR="00836712" w:rsidRDefault="00836712" w:rsidP="00836712"/>
    <w:p w14:paraId="68012695" w14:textId="6CCAC94B" w:rsidR="00836712" w:rsidRDefault="00836712" w:rsidP="00836712">
      <w:pPr>
        <w:pStyle w:val="ListParagraph"/>
        <w:numPr>
          <w:ilvl w:val="0"/>
          <w:numId w:val="15"/>
        </w:numPr>
      </w:pPr>
      <w:r w:rsidRPr="00836712">
        <w:t xml:space="preserve">mutation process is genetic operator used to maintain genetic diversity from one generation of a population of genetic algorithm chromosomes to the next. the idea is we need to choose mutation </w:t>
      </w:r>
      <w:r w:rsidR="00D90808" w:rsidRPr="00836712">
        <w:t>rate and</w:t>
      </w:r>
      <w:r w:rsidRPr="00836712">
        <w:t xml:space="preserve"> looping for every character in a gen to get random number. If the random number is bigger than mutation rate, in that looping character will be replaced with random character</w:t>
      </w:r>
    </w:p>
    <w:p w14:paraId="4C75AEF4" w14:textId="77777777" w:rsidR="00836712" w:rsidRDefault="00836712" w:rsidP="00836712">
      <w:pPr>
        <w:pStyle w:val="ListParagraph"/>
      </w:pPr>
    </w:p>
    <w:p w14:paraId="5D7529E3" w14:textId="5566FA1D" w:rsidR="00836712" w:rsidRDefault="00836712" w:rsidP="00836712">
      <w:pPr>
        <w:pStyle w:val="ListParagraph"/>
        <w:numPr>
          <w:ilvl w:val="0"/>
          <w:numId w:val="14"/>
        </w:numPr>
      </w:pPr>
      <w:r w:rsidRPr="00836712">
        <w:t>Evaluation</w:t>
      </w:r>
    </w:p>
    <w:p w14:paraId="6A9605F2" w14:textId="52DFA600" w:rsidR="00836712" w:rsidRDefault="00836712" w:rsidP="00836712"/>
    <w:p w14:paraId="68F034F3" w14:textId="08A620E0" w:rsidR="00836712" w:rsidRDefault="00836712" w:rsidP="00836712">
      <w:pPr>
        <w:pStyle w:val="ListParagraph"/>
        <w:numPr>
          <w:ilvl w:val="0"/>
          <w:numId w:val="15"/>
        </w:numPr>
      </w:pPr>
      <w:r w:rsidRPr="00836712">
        <w:t xml:space="preserve">evaluation process is check what fitness value. if the fitness of mutation process is equal to 100% so the guess is same with target word and the process will be </w:t>
      </w:r>
      <w:r>
        <w:t>stopped</w:t>
      </w:r>
    </w:p>
    <w:p w14:paraId="63AA850E" w14:textId="74395694" w:rsidR="00836712" w:rsidRDefault="00836712" w:rsidP="00836712"/>
    <w:p w14:paraId="56BB5616" w14:textId="7CF4CA5C" w:rsidR="00836712" w:rsidRDefault="001833F2" w:rsidP="00836712">
      <w:pPr>
        <w:pStyle w:val="ListParagraph"/>
        <w:numPr>
          <w:ilvl w:val="0"/>
          <w:numId w:val="14"/>
        </w:numPr>
      </w:pPr>
      <w:r w:rsidRPr="001833F2">
        <w:t>Regeneration of Population</w:t>
      </w:r>
    </w:p>
    <w:p w14:paraId="560429E6" w14:textId="263A8F9C" w:rsidR="001833F2" w:rsidRDefault="001833F2" w:rsidP="001833F2"/>
    <w:p w14:paraId="2FA42499" w14:textId="28DDF8AA" w:rsidR="001833F2" w:rsidRDefault="001833F2" w:rsidP="001833F2">
      <w:pPr>
        <w:pStyle w:val="ListParagraph"/>
        <w:numPr>
          <w:ilvl w:val="0"/>
          <w:numId w:val="15"/>
        </w:numPr>
      </w:pPr>
      <w:r w:rsidRPr="001833F2">
        <w:t>regeneration is insert gen of mutation process into a population. in this process, the worst gen in a population will be dropped and replace with new gen from mutation process</w:t>
      </w:r>
    </w:p>
    <w:p w14:paraId="66994768" w14:textId="62EC4FD8" w:rsidR="001833F2" w:rsidRDefault="001833F2" w:rsidP="001833F2"/>
    <w:p w14:paraId="1EBFEF0E" w14:textId="5B8E16FB" w:rsidR="001833F2" w:rsidRDefault="001833F2" w:rsidP="001833F2">
      <w:r>
        <w:t>5.</w:t>
      </w:r>
      <w:r w:rsidRPr="001833F2">
        <w:t xml:space="preserve"> </w:t>
      </w:r>
      <w:r>
        <w:t>Description of test examples.</w:t>
      </w:r>
    </w:p>
    <w:p w14:paraId="75147937" w14:textId="2D7B319C" w:rsidR="001833F2" w:rsidRDefault="001833F2" w:rsidP="001833F2"/>
    <w:p w14:paraId="1295BA2C" w14:textId="081AB4E1" w:rsidR="001833F2" w:rsidRDefault="001833F2" w:rsidP="001833F2">
      <w:r>
        <w:t xml:space="preserve">Our test example is nurse scheduling problem and to generate the minimum number of days needed from the nurses while achieving specific constraints. The schedule is a full week schedule from Monday till Sunday, Saturday and Sundays are </w:t>
      </w:r>
      <w:r w:rsidR="00D90808">
        <w:t>weekends,</w:t>
      </w:r>
      <w:r>
        <w:t xml:space="preserve"> so we need to hire the minimum number of nurses </w:t>
      </w:r>
      <w:r w:rsidR="00D90808">
        <w:t>to</w:t>
      </w:r>
      <w:r>
        <w:t xml:space="preserve"> </w:t>
      </w:r>
      <w:r w:rsidR="00D90808">
        <w:t>minimize</w:t>
      </w:r>
      <w:r>
        <w:t xml:space="preserve"> the cost and at the same time achieve the optimized efficiency in their schedule. We do have specific constraints we need to follow while designing the schedule </w:t>
      </w:r>
    </w:p>
    <w:p w14:paraId="5728D81F" w14:textId="77777777" w:rsidR="001833F2" w:rsidRDefault="001833F2" w:rsidP="001833F2"/>
    <w:p w14:paraId="6A2B069C" w14:textId="49B371D7" w:rsidR="001833F2" w:rsidRDefault="001833F2" w:rsidP="001833F2">
      <w:pPr>
        <w:pStyle w:val="ListParagraph"/>
        <w:numPr>
          <w:ilvl w:val="0"/>
          <w:numId w:val="16"/>
        </w:numPr>
      </w:pPr>
      <w:r>
        <w:t xml:space="preserve"> Each nurse should work for 3 consecutive days and have 4 days off</w:t>
      </w:r>
    </w:p>
    <w:p w14:paraId="7E600F32" w14:textId="080DB4E5" w:rsidR="001833F2" w:rsidRDefault="001833F2" w:rsidP="001833F2">
      <w:pPr>
        <w:pStyle w:val="ListParagraph"/>
        <w:numPr>
          <w:ilvl w:val="0"/>
          <w:numId w:val="16"/>
        </w:numPr>
      </w:pPr>
      <w:r>
        <w:t>At least half of the day-shift nurses should have a day from their weekends off.</w:t>
      </w:r>
    </w:p>
    <w:p w14:paraId="034D573F" w14:textId="75E481B9" w:rsidR="001833F2" w:rsidRDefault="001833F2" w:rsidP="001833F2"/>
    <w:p w14:paraId="5A517C42" w14:textId="0318D91B" w:rsidR="00415AF8" w:rsidRDefault="00415AF8" w:rsidP="001833F2"/>
    <w:p w14:paraId="6B4D8E36" w14:textId="1955B0AC" w:rsidR="00415AF8" w:rsidRDefault="00415AF8" w:rsidP="001833F2"/>
    <w:p w14:paraId="0767750E" w14:textId="270240E7" w:rsidR="00415AF8" w:rsidRDefault="00415AF8" w:rsidP="001833F2"/>
    <w:p w14:paraId="1C8094D8" w14:textId="0BDADB6B" w:rsidR="00415AF8" w:rsidRDefault="00415AF8" w:rsidP="001833F2"/>
    <w:p w14:paraId="66204D25" w14:textId="003C63E7" w:rsidR="00415AF8" w:rsidRDefault="00415AF8" w:rsidP="001833F2"/>
    <w:p w14:paraId="27D15821" w14:textId="252EC135" w:rsidR="00415AF8" w:rsidRDefault="00415AF8" w:rsidP="001833F2"/>
    <w:p w14:paraId="0DB6E09A" w14:textId="3BD33F53" w:rsidR="00415AF8" w:rsidRDefault="00415AF8" w:rsidP="001833F2"/>
    <w:p w14:paraId="323122A7" w14:textId="220B2FCB" w:rsidR="00415AF8" w:rsidRDefault="00415AF8" w:rsidP="001833F2"/>
    <w:p w14:paraId="22355165" w14:textId="72805094" w:rsidR="00415AF8" w:rsidRDefault="00415AF8" w:rsidP="001833F2"/>
    <w:p w14:paraId="3FA02325" w14:textId="77777777" w:rsidR="00415AF8" w:rsidRDefault="00415AF8" w:rsidP="001833F2"/>
    <w:p w14:paraId="3D67FD6E" w14:textId="4D18F877" w:rsidR="009356CE" w:rsidRDefault="001833F2" w:rsidP="009356CE">
      <w:r>
        <w:lastRenderedPageBreak/>
        <w:t xml:space="preserve">Our fitness function should be Number </w:t>
      </w:r>
      <w:r w:rsidR="00D90808">
        <w:t>of</w:t>
      </w:r>
      <w:r>
        <w:t xml:space="preserve"> Nurses = Monday +</w:t>
      </w:r>
      <w:r w:rsidR="00FC6858">
        <w:t xml:space="preserve"> Tuesday + Wednesday + Thursday + Friday + Saturday + Sunday should have the minimum number of nurses</w:t>
      </w:r>
      <w:r w:rsidR="009356CE">
        <w:t>.</w:t>
      </w:r>
    </w:p>
    <w:p w14:paraId="236B09C9" w14:textId="5C632821" w:rsidR="009356CE" w:rsidRDefault="009356CE" w:rsidP="009356CE"/>
    <w:p w14:paraId="330EADCB" w14:textId="3B45E8FD" w:rsidR="009356CE" w:rsidRDefault="009356CE" w:rsidP="009356CE">
      <w:r>
        <w:t xml:space="preserve"> Saturday + Sunday + Monday &gt;= 16</w:t>
      </w:r>
    </w:p>
    <w:p w14:paraId="7617AA88" w14:textId="0030920F" w:rsidR="009356CE" w:rsidRDefault="009356CE" w:rsidP="009356CE">
      <w:r>
        <w:t>Sunday + Monday + Tuesday &gt;=12</w:t>
      </w:r>
    </w:p>
    <w:p w14:paraId="62600C5C" w14:textId="56365502" w:rsidR="009356CE" w:rsidRDefault="009356CE" w:rsidP="009356CE">
      <w:r>
        <w:t>Monday + Tuesday + Wednesday &gt;= 18</w:t>
      </w:r>
    </w:p>
    <w:p w14:paraId="0407FA85" w14:textId="23293DB2" w:rsidR="009356CE" w:rsidRDefault="009356CE" w:rsidP="009356CE">
      <w:r>
        <w:t xml:space="preserve">Tuesday + Wednesday + Thursday &gt;= 13 </w:t>
      </w:r>
    </w:p>
    <w:p w14:paraId="79A7E2E4" w14:textId="3CA6A4DE" w:rsidR="009356CE" w:rsidRDefault="009356CE" w:rsidP="009356CE">
      <w:r>
        <w:t>Wednesday + Thursday + Friday &gt;= 15</w:t>
      </w:r>
    </w:p>
    <w:p w14:paraId="1B8EF426" w14:textId="4AD2461F" w:rsidR="00FC6858" w:rsidRDefault="009356CE" w:rsidP="001833F2">
      <w:r>
        <w:t>Thursday + Friday + Saturday &gt;=</w:t>
      </w:r>
      <w:r w:rsidR="00243CBD">
        <w:t xml:space="preserve"> 9</w:t>
      </w:r>
    </w:p>
    <w:p w14:paraId="7FD8F185" w14:textId="790E172B" w:rsidR="00243CBD" w:rsidRDefault="00243CBD" w:rsidP="001833F2">
      <w:r>
        <w:t>Friday + Saturday + Sunday &gt;= 7</w:t>
      </w:r>
    </w:p>
    <w:p w14:paraId="69C90B6A" w14:textId="2C9BBDC4" w:rsidR="00FC6858" w:rsidRDefault="00FC6858" w:rsidP="001833F2"/>
    <w:p w14:paraId="6DCBC677" w14:textId="5ABEC0F6" w:rsidR="00243CBD" w:rsidRDefault="00243CBD" w:rsidP="001833F2">
      <w:r>
        <w:t>At least half the nurses should have a day off from their weekend.</w:t>
      </w:r>
    </w:p>
    <w:p w14:paraId="62FD95DA" w14:textId="77777777" w:rsidR="00D33D67" w:rsidRDefault="00D33D67" w:rsidP="001833F2"/>
    <w:p w14:paraId="5FE47739" w14:textId="77777777" w:rsidR="00D33D67" w:rsidRDefault="00D33D67" w:rsidP="00D33D67">
      <w:r>
        <w:t>Number Of Nurses = Monday + Tuesday + Wednesday + Thursday + Friday + Saturday + Sunday</w:t>
      </w:r>
    </w:p>
    <w:p w14:paraId="5A468EE3" w14:textId="77777777" w:rsidR="00D33D67" w:rsidRDefault="00D33D67" w:rsidP="001833F2"/>
    <w:p w14:paraId="29176EE8" w14:textId="0368E923" w:rsidR="00D33D67" w:rsidRDefault="00D33D67" w:rsidP="001833F2">
      <w:r>
        <w:t xml:space="preserve">Total Number </w:t>
      </w:r>
      <w:r w:rsidR="00D90808">
        <w:t>of</w:t>
      </w:r>
      <w:r>
        <w:t xml:space="preserve"> Nurses Don’t work in weekends / Total Nurses &gt;=0.5</w:t>
      </w:r>
    </w:p>
    <w:p w14:paraId="35D58A86" w14:textId="77777777" w:rsidR="00D33D67" w:rsidRDefault="00D33D67" w:rsidP="001833F2"/>
    <w:p w14:paraId="4A3994D0" w14:textId="4BDD1A91" w:rsidR="00D33D67" w:rsidRDefault="00D33D67" w:rsidP="001833F2">
      <w:r>
        <w:t>Monday + Tuesday + Wednesday / Total Nurses &gt;=0.5</w:t>
      </w:r>
    </w:p>
    <w:p w14:paraId="3DA832B1" w14:textId="5C30171C" w:rsidR="00D33D67" w:rsidRDefault="00D33D67" w:rsidP="001833F2"/>
    <w:p w14:paraId="3BF3849C" w14:textId="4BF521CE" w:rsidR="00D33D67" w:rsidRDefault="00D33D67" w:rsidP="001833F2">
      <w:r>
        <w:t>2(Monday + Tuesday + Wednesday)&gt;=</w:t>
      </w:r>
      <w:r w:rsidRPr="00D33D67">
        <w:t xml:space="preserve"> </w:t>
      </w:r>
      <w:r>
        <w:t>Total Nurses</w:t>
      </w:r>
    </w:p>
    <w:p w14:paraId="6489EBE6" w14:textId="77777777" w:rsidR="00D33D67" w:rsidRDefault="00D33D67" w:rsidP="001833F2"/>
    <w:p w14:paraId="5CC92AE3" w14:textId="498034A4" w:rsidR="00243CBD" w:rsidRDefault="00D33D67" w:rsidP="001833F2">
      <w:r>
        <w:t>Monday + Tuesday + Wednesday &gt;= Thursday + Friday + Saturday + Sunday</w:t>
      </w:r>
    </w:p>
    <w:p w14:paraId="567043EE" w14:textId="2BEADED3" w:rsidR="00956B29" w:rsidRDefault="00956B29" w:rsidP="001833F2"/>
    <w:p w14:paraId="6C730490" w14:textId="49E534A7" w:rsidR="00956B29" w:rsidRDefault="00956B29" w:rsidP="001833F2">
      <w:r>
        <w:t>Our Lower Bound is having  0 nurses working everyday and we don’t have upper bound.</w:t>
      </w:r>
    </w:p>
    <w:p w14:paraId="75F8179A" w14:textId="49AE72BE" w:rsidR="00415AF8" w:rsidRDefault="00415AF8" w:rsidP="00956B29"/>
    <w:p w14:paraId="4474D058" w14:textId="50699A55" w:rsidR="00415AF8" w:rsidRDefault="00415AF8" w:rsidP="00956B29"/>
    <w:p w14:paraId="7E528AF6" w14:textId="3FAA08A3" w:rsidR="00415AF8" w:rsidRDefault="00415AF8" w:rsidP="00956B29"/>
    <w:p w14:paraId="791A260F" w14:textId="7B330D46" w:rsidR="00415AF8" w:rsidRDefault="00415AF8" w:rsidP="00956B29"/>
    <w:p w14:paraId="70913222" w14:textId="0D3D3E5C" w:rsidR="00415AF8" w:rsidRDefault="00415AF8" w:rsidP="00956B29"/>
    <w:p w14:paraId="018E1A94" w14:textId="439E5A5C" w:rsidR="00415AF8" w:rsidRDefault="00415AF8" w:rsidP="00956B29"/>
    <w:p w14:paraId="2CFD56E9" w14:textId="0DFC05A2" w:rsidR="00415AF8" w:rsidRDefault="00415AF8" w:rsidP="00956B29"/>
    <w:p w14:paraId="1870DB4A" w14:textId="3C996BA4" w:rsidR="00415AF8" w:rsidRDefault="00415AF8" w:rsidP="00956B29"/>
    <w:p w14:paraId="64C35089" w14:textId="33F58F6E" w:rsidR="00415AF8" w:rsidRDefault="00415AF8" w:rsidP="00956B29"/>
    <w:p w14:paraId="6E8C4BDF" w14:textId="17478CD8" w:rsidR="00415AF8" w:rsidRDefault="00415AF8" w:rsidP="00956B29"/>
    <w:p w14:paraId="2EF3046D" w14:textId="3BFD87CA" w:rsidR="00415AF8" w:rsidRDefault="00415AF8" w:rsidP="00956B29"/>
    <w:p w14:paraId="084F2116" w14:textId="5EB4EE28" w:rsidR="00415AF8" w:rsidRDefault="00415AF8" w:rsidP="00956B29"/>
    <w:p w14:paraId="5E2151F7" w14:textId="3F525DFA" w:rsidR="00415AF8" w:rsidRDefault="00415AF8" w:rsidP="00956B29"/>
    <w:p w14:paraId="55EC1337" w14:textId="5CAA0530" w:rsidR="00415AF8" w:rsidRDefault="00415AF8" w:rsidP="00956B29"/>
    <w:p w14:paraId="0195E4F9" w14:textId="6E7DD276" w:rsidR="00415AF8" w:rsidRDefault="00415AF8" w:rsidP="00956B29"/>
    <w:p w14:paraId="6BFFE6F0" w14:textId="534B641F" w:rsidR="00415AF8" w:rsidRDefault="00415AF8" w:rsidP="00956B29"/>
    <w:p w14:paraId="0E4CD880" w14:textId="351A54CF" w:rsidR="00415AF8" w:rsidRDefault="00415AF8" w:rsidP="00956B29"/>
    <w:p w14:paraId="4E34466A" w14:textId="467E39B5" w:rsidR="00415AF8" w:rsidRDefault="00415AF8" w:rsidP="00956B29"/>
    <w:p w14:paraId="7378AF7D" w14:textId="77F14D56" w:rsidR="00415AF8" w:rsidRDefault="00415AF8" w:rsidP="00956B29"/>
    <w:p w14:paraId="7F30D10D" w14:textId="0ED0E6D2" w:rsidR="00415AF8" w:rsidRDefault="00415AF8" w:rsidP="00956B29"/>
    <w:p w14:paraId="7F33CCF1" w14:textId="014A44C6" w:rsidR="00415AF8" w:rsidRDefault="00415AF8" w:rsidP="00956B29"/>
    <w:p w14:paraId="193CFFED" w14:textId="5432F014" w:rsidR="00415AF8" w:rsidRDefault="00415AF8" w:rsidP="00956B29"/>
    <w:p w14:paraId="719A907C" w14:textId="6423729F" w:rsidR="00415AF8" w:rsidRDefault="00415AF8" w:rsidP="00956B29"/>
    <w:p w14:paraId="3EF13353" w14:textId="77777777" w:rsidR="00415AF8" w:rsidRDefault="00415AF8" w:rsidP="00956B29"/>
    <w:p w14:paraId="5FC6AE8E" w14:textId="77777777" w:rsidR="00415AF8" w:rsidRDefault="00415AF8" w:rsidP="00956B29"/>
    <w:p w14:paraId="3A03EDED" w14:textId="7D711323" w:rsidR="00956B29" w:rsidRDefault="00956B29" w:rsidP="00956B29">
      <w:r>
        <w:lastRenderedPageBreak/>
        <w:t>6.  Code</w:t>
      </w:r>
    </w:p>
    <w:p w14:paraId="71865CA4" w14:textId="23735447" w:rsidR="00956B29" w:rsidRDefault="00956B29" w:rsidP="00956B29"/>
    <w:p w14:paraId="01A08957" w14:textId="6821B904" w:rsidR="00956B29" w:rsidRDefault="00956B29" w:rsidP="00956B29">
      <w:r>
        <w:rPr>
          <w:noProof/>
        </w:rPr>
        <mc:AlternateContent>
          <mc:Choice Requires="wps">
            <w:drawing>
              <wp:anchor distT="228600" distB="228600" distL="228600" distR="228600" simplePos="0" relativeHeight="251662336" behindDoc="0" locked="0" layoutInCell="1" allowOverlap="1" wp14:anchorId="13EF2545" wp14:editId="29C49737">
                <wp:simplePos x="0" y="0"/>
                <wp:positionH relativeFrom="margin">
                  <wp:align>left</wp:align>
                </wp:positionH>
                <wp:positionV relativeFrom="margin">
                  <wp:posOffset>4034000</wp:posOffset>
                </wp:positionV>
                <wp:extent cx="6383020" cy="1897380"/>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6383020" cy="189781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12F8B1"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function NumberOfNurses = fitnessFunction(X)</w:t>
                            </w:r>
                          </w:p>
                          <w:p w14:paraId="40DB5A3E"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Monday = X(1);</w:t>
                            </w:r>
                          </w:p>
                          <w:p w14:paraId="3A21E25A"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Tuesday = X(2);</w:t>
                            </w:r>
                          </w:p>
                          <w:p w14:paraId="40F56AC4"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Wednesday = X(3);</w:t>
                            </w:r>
                          </w:p>
                          <w:p w14:paraId="220DB367"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Thursday = X(4);</w:t>
                            </w:r>
                          </w:p>
                          <w:p w14:paraId="02A833DD"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Friday = X(5);</w:t>
                            </w:r>
                          </w:p>
                          <w:p w14:paraId="09DA56AB"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Saturday = X(6);</w:t>
                            </w:r>
                          </w:p>
                          <w:p w14:paraId="183B8623"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Sunday = X(7);</w:t>
                            </w:r>
                          </w:p>
                          <w:p w14:paraId="3E95B709"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NumberOfNurses=Monday+Tuesday+Wednesday+Thursday+Friday+Saturday+Sunday;</w:t>
                            </w:r>
                          </w:p>
                          <w:p w14:paraId="109BA60F"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end</w:t>
                            </w:r>
                          </w:p>
                          <w:p w14:paraId="54BD326F" w14:textId="77777777" w:rsidR="00956B29" w:rsidRPr="00956B29" w:rsidRDefault="00956B29" w:rsidP="00956B29">
                            <w:pPr>
                              <w:pStyle w:val="NoSpacing"/>
                              <w:ind w:left="360"/>
                              <w:rPr>
                                <w:caps/>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F2545" id="Rectangle 4" o:spid="_x0000_s1026" style="position:absolute;margin-left:0;margin-top:317.65pt;width:502.6pt;height:149.4pt;z-index:251662336;visibility:visible;mso-wrap-style:square;mso-width-percent:0;mso-height-percent:0;mso-wrap-distance-left:18pt;mso-wrap-distance-top:18pt;mso-wrap-distance-right:18pt;mso-wrap-distance-bottom:18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" fillcolor="black [3213]" stroked="f" strokeweight="2pt">
                <v:textbox inset="18pt,18pt,18pt,18pt">
                  <w:txbxContent>
                    <w:p w14:paraId="2612F8B1"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function NumberOfNurses = fitnessFunction(X)</w:t>
                      </w:r>
                    </w:p>
                    <w:p w14:paraId="40DB5A3E"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Monday = X(1);</w:t>
                      </w:r>
                    </w:p>
                    <w:p w14:paraId="3A21E25A"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Tuesday = X(2);</w:t>
                      </w:r>
                    </w:p>
                    <w:p w14:paraId="40F56AC4"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Wednesday = X(3);</w:t>
                      </w:r>
                    </w:p>
                    <w:p w14:paraId="220DB367"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Thursday = X(4);</w:t>
                      </w:r>
                    </w:p>
                    <w:p w14:paraId="02A833DD"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Friday = X(5);</w:t>
                      </w:r>
                    </w:p>
                    <w:p w14:paraId="09DA56AB"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Saturday = X(6);</w:t>
                      </w:r>
                    </w:p>
                    <w:p w14:paraId="183B8623"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Sunday = X(7);</w:t>
                      </w:r>
                    </w:p>
                    <w:p w14:paraId="3E95B709"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NumberOfNurses=Monday+Tuesday+Wednesday+Thursday+Friday+Saturday+Sunday;</w:t>
                      </w:r>
                    </w:p>
                    <w:p w14:paraId="109BA60F" w14:textId="77777777" w:rsidR="002A432E" w:rsidRPr="002A432E" w:rsidRDefault="002A432E" w:rsidP="002A432E">
                      <w:pPr>
                        <w:autoSpaceDE w:val="0"/>
                        <w:autoSpaceDN w:val="0"/>
                        <w:adjustRightInd w:val="0"/>
                        <w:rPr>
                          <w:rFonts w:ascii="Courier New" w:hAnsi="Courier New" w:cs="Courier New"/>
                          <w:noProof/>
                        </w:rPr>
                      </w:pPr>
                      <w:r w:rsidRPr="002A432E">
                        <w:rPr>
                          <w:rFonts w:ascii="Courier New" w:hAnsi="Courier New" w:cs="Courier New"/>
                          <w:noProof/>
                          <w:sz w:val="20"/>
                          <w:szCs w:val="20"/>
                        </w:rPr>
                        <w:t>end</w:t>
                      </w:r>
                    </w:p>
                    <w:p w14:paraId="54BD326F" w14:textId="77777777" w:rsidR="00956B29" w:rsidRPr="00956B29" w:rsidRDefault="00956B29" w:rsidP="00956B29">
                      <w:pPr>
                        <w:pStyle w:val="NoSpacing"/>
                        <w:ind w:left="360"/>
                        <w:rPr>
                          <w:caps/>
                        </w:rPr>
                      </w:pPr>
                    </w:p>
                  </w:txbxContent>
                </v:textbox>
                <w10:wrap type="square" anchorx="margin" anchory="margin"/>
              </v:rect>
            </w:pict>
          </mc:Fallback>
        </mc:AlternateContent>
      </w:r>
      <w:r>
        <w:rPr>
          <w:noProof/>
        </w:rPr>
        <mc:AlternateContent>
          <mc:Choice Requires="wps">
            <w:drawing>
              <wp:anchor distT="228600" distB="228600" distL="228600" distR="228600" simplePos="0" relativeHeight="251660288" behindDoc="0" locked="0" layoutInCell="1" allowOverlap="1" wp14:anchorId="30DB0C02" wp14:editId="4791217B">
                <wp:simplePos x="0" y="0"/>
                <wp:positionH relativeFrom="margin">
                  <wp:align>left</wp:align>
                </wp:positionH>
                <wp:positionV relativeFrom="margin">
                  <wp:posOffset>445890</wp:posOffset>
                </wp:positionV>
                <wp:extent cx="6383020" cy="3407410"/>
                <wp:effectExtent l="0" t="0" r="0" b="2540"/>
                <wp:wrapSquare wrapText="bothSides"/>
                <wp:docPr id="45" name="Rectangle 45"/>
                <wp:cNvGraphicFramePr/>
                <a:graphic xmlns:a="http://schemas.openxmlformats.org/drawingml/2006/main">
                  <a:graphicData uri="http://schemas.microsoft.com/office/word/2010/wordprocessingShape">
                    <wps:wsp>
                      <wps:cNvSpPr/>
                      <wps:spPr>
                        <a:xfrm>
                          <a:off x="0" y="0"/>
                          <a:ext cx="6383020" cy="34074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D0CC80" w14:textId="77777777" w:rsidR="00956B29" w:rsidRPr="00956B29" w:rsidRDefault="00956B29" w:rsidP="00956B29">
                            <w:pPr>
                              <w:autoSpaceDE w:val="0"/>
                              <w:autoSpaceDN w:val="0"/>
                              <w:adjustRightInd w:val="0"/>
                              <w:rPr>
                                <w:rFonts w:ascii="Courier New" w:hAnsi="Courier New" w:cs="Courier New"/>
                                <w:noProof/>
                                <w:color w:val="FFFFFF" w:themeColor="background1"/>
                              </w:rPr>
                            </w:pPr>
                            <w:r w:rsidRPr="00956B29">
                              <w:rPr>
                                <w:rFonts w:ascii="Courier New" w:hAnsi="Courier New" w:cs="Courier New"/>
                                <w:noProof/>
                                <w:sz w:val="20"/>
                                <w:szCs w:val="20"/>
                              </w:rPr>
                              <w:t>function [LinearConstraint, EqualityConstraint] = Constraint(X)</w:t>
                            </w:r>
                          </w:p>
                          <w:p w14:paraId="7D4252DE"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Monday = X(1);</w:t>
                            </w:r>
                          </w:p>
                          <w:p w14:paraId="7471FEF7"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Tuesday = X(2);</w:t>
                            </w:r>
                          </w:p>
                          <w:p w14:paraId="544F2E5C"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Wednesday = X(3);</w:t>
                            </w:r>
                          </w:p>
                          <w:p w14:paraId="7CB25729"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Thursday = X(4);</w:t>
                            </w:r>
                          </w:p>
                          <w:p w14:paraId="60C6B4A2"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Friday = X(5);</w:t>
                            </w:r>
                          </w:p>
                          <w:p w14:paraId="420C84B1"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Saturday = X(6);</w:t>
                            </w:r>
                          </w:p>
                          <w:p w14:paraId="754B4BF8"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Sunday = X(7);</w:t>
                            </w:r>
                          </w:p>
                          <w:p w14:paraId="64AE68D8"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%Each nurse should work 3 consecutive days shifts and then has 4 days off</w:t>
                            </w:r>
                          </w:p>
                          <w:p w14:paraId="11F91B23"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%At least half of the nurses should have atleast one day weekend off</w:t>
                            </w:r>
                          </w:p>
                          <w:p w14:paraId="1C92BA13"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EqualityConstraint=[-Monday-Saturday-Sunday+16;</w:t>
                            </w:r>
                          </w:p>
                          <w:p w14:paraId="43F932C2"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-Monday-Tuesday-Sunday+12;</w:t>
                            </w:r>
                          </w:p>
                          <w:p w14:paraId="4A1D1DBC"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-Monday-Tuesday-Wednesday+18;</w:t>
                            </w:r>
                          </w:p>
                          <w:p w14:paraId="5A0A864B"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-Tuesday-Wednesday-Thursday+13;</w:t>
                            </w:r>
                          </w:p>
                          <w:p w14:paraId="60CED2A5"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-Wednesday-Thursday-Friday+15;</w:t>
                            </w:r>
                          </w:p>
                          <w:p w14:paraId="7973F741"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-Thursday-Friday-Saturday+9;</w:t>
                            </w:r>
                          </w:p>
                          <w:p w14:paraId="70E1675B"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-Friday-Saturday-Sunday+7;</w:t>
                            </w:r>
                          </w:p>
                          <w:p w14:paraId="1246F9E2"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-Monday-Tuesday-Wednesday+Thursday+Friday+Saturday+Sunday+0.5];</w:t>
                            </w:r>
                          </w:p>
                          <w:p w14:paraId="47ED1543"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LinearConstraint=[];</w:t>
                            </w:r>
                          </w:p>
                          <w:p w14:paraId="6D559416"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end</w:t>
                            </w:r>
                          </w:p>
                          <w:p w14:paraId="534AC081" w14:textId="3C252A33" w:rsidR="00956B29" w:rsidRPr="00956B29" w:rsidRDefault="00956B29">
                            <w:pPr>
                              <w:pStyle w:val="NoSpacing"/>
                              <w:ind w:left="360"/>
                              <w:rPr>
                                <w:caps/>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B0C02" id="Rectangle 45" o:spid="_x0000_s1027" style="position:absolute;margin-left:0;margin-top:35.1pt;width:502.6pt;height:268.3pt;z-index:251660288;visibility:visible;mso-wrap-style:square;mso-width-percent:0;mso-height-percent:0;mso-wrap-distance-left:18pt;mso-wrap-distance-top:18pt;mso-wrap-distance-right:18pt;mso-wrap-distance-bottom:18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" fillcolor="black [3213]" stroked="f" strokeweight="2pt">
                <v:textbox inset="18pt,18pt,18pt,18pt">
                  <w:txbxContent>
                    <w:p w14:paraId="78D0CC80" w14:textId="77777777" w:rsidR="00956B29" w:rsidRPr="00956B29" w:rsidRDefault="00956B29" w:rsidP="00956B29">
                      <w:pPr>
                        <w:autoSpaceDE w:val="0"/>
                        <w:autoSpaceDN w:val="0"/>
                        <w:adjustRightInd w:val="0"/>
                        <w:rPr>
                          <w:rFonts w:ascii="Courier New" w:hAnsi="Courier New" w:cs="Courier New"/>
                          <w:noProof/>
                          <w:color w:val="FFFFFF" w:themeColor="background1"/>
                        </w:rPr>
                      </w:pPr>
                      <w:r w:rsidRPr="00956B29">
                        <w:rPr>
                          <w:rFonts w:ascii="Courier New" w:hAnsi="Courier New" w:cs="Courier New"/>
                          <w:noProof/>
                          <w:sz w:val="20"/>
                          <w:szCs w:val="20"/>
                        </w:rPr>
                        <w:t>function [LinearConstraint, EqualityConstraint] = Constraint(X)</w:t>
                      </w:r>
                    </w:p>
                    <w:p w14:paraId="7D4252DE"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Monday = X(1);</w:t>
                      </w:r>
                    </w:p>
                    <w:p w14:paraId="7471FEF7"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Tuesday = X(2);</w:t>
                      </w:r>
                    </w:p>
                    <w:p w14:paraId="544F2E5C"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Wednesday = X(3);</w:t>
                      </w:r>
                    </w:p>
                    <w:p w14:paraId="7CB25729"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Thursday = X(4);</w:t>
                      </w:r>
                    </w:p>
                    <w:p w14:paraId="60C6B4A2"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Friday = X(5);</w:t>
                      </w:r>
                    </w:p>
                    <w:p w14:paraId="420C84B1"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Saturday = X(6);</w:t>
                      </w:r>
                    </w:p>
                    <w:p w14:paraId="754B4BF8"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Sunday = X(7);</w:t>
                      </w:r>
                    </w:p>
                    <w:p w14:paraId="64AE68D8"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%Each nurse should work 3 consecutive days shifts and then has 4 days off</w:t>
                      </w:r>
                    </w:p>
                    <w:p w14:paraId="11F91B23"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%At least half of the nurses should have atleast one day weekend off</w:t>
                      </w:r>
                    </w:p>
                    <w:p w14:paraId="1C92BA13"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EqualityConstraint=[-Monday-Saturday-Sunday+16;</w:t>
                      </w:r>
                    </w:p>
                    <w:p w14:paraId="43F932C2"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-Monday-Tuesday-Sunday+12;</w:t>
                      </w:r>
                    </w:p>
                    <w:p w14:paraId="4A1D1DBC"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-Monday-Tuesday-Wednesday+18;</w:t>
                      </w:r>
                    </w:p>
                    <w:p w14:paraId="5A0A864B"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-Tuesday-Wednesday-Thursday+13;</w:t>
                      </w:r>
                    </w:p>
                    <w:p w14:paraId="60CED2A5"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-Wednesday-Thursday-Friday+15;</w:t>
                      </w:r>
                    </w:p>
                    <w:p w14:paraId="7973F741"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-Thursday-Friday-Saturday+9;</w:t>
                      </w:r>
                    </w:p>
                    <w:p w14:paraId="70E1675B"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-Friday-Saturday-Sunday+7;</w:t>
                      </w:r>
                    </w:p>
                    <w:p w14:paraId="1246F9E2"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 xml:space="preserve">   -Monday-Tuesday-Wednesday+Thursday+Friday+Saturday+Sunday+0.5];</w:t>
                      </w:r>
                    </w:p>
                    <w:p w14:paraId="47ED1543"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LinearConstraint=[];</w:t>
                      </w:r>
                    </w:p>
                    <w:p w14:paraId="6D559416" w14:textId="77777777" w:rsidR="00956B29" w:rsidRPr="00956B29" w:rsidRDefault="00956B29" w:rsidP="00956B29">
                      <w:pPr>
                        <w:autoSpaceDE w:val="0"/>
                        <w:autoSpaceDN w:val="0"/>
                        <w:adjustRightInd w:val="0"/>
                        <w:rPr>
                          <w:rFonts w:ascii="Courier New" w:hAnsi="Courier New" w:cs="Courier New"/>
                          <w:noProof/>
                        </w:rPr>
                      </w:pPr>
                      <w:r w:rsidRPr="00956B29">
                        <w:rPr>
                          <w:rFonts w:ascii="Courier New" w:hAnsi="Courier New" w:cs="Courier New"/>
                          <w:noProof/>
                          <w:sz w:val="20"/>
                          <w:szCs w:val="20"/>
                        </w:rPr>
                        <w:t>end</w:t>
                      </w:r>
                    </w:p>
                    <w:p w14:paraId="534AC081" w14:textId="3C252A33" w:rsidR="00956B29" w:rsidRPr="00956B29" w:rsidRDefault="00956B29">
                      <w:pPr>
                        <w:pStyle w:val="NoSpacing"/>
                        <w:ind w:left="360"/>
                        <w:rPr>
                          <w:caps/>
                        </w:rPr>
                      </w:pPr>
                    </w:p>
                  </w:txbxContent>
                </v:textbox>
                <w10:wrap type="square" anchorx="margin" anchory="margin"/>
              </v:rect>
            </w:pict>
          </mc:Fallback>
        </mc:AlternateContent>
      </w:r>
    </w:p>
    <w:p w14:paraId="1DDD990D" w14:textId="0A6C7F30" w:rsidR="002A432E" w:rsidRPr="002A432E" w:rsidRDefault="002A432E" w:rsidP="002A432E"/>
    <w:p w14:paraId="7F581DA4" w14:textId="7276082C" w:rsidR="002A432E" w:rsidRPr="002A432E" w:rsidRDefault="002A432E" w:rsidP="002A432E"/>
    <w:p w14:paraId="352479E5" w14:textId="53650E0C" w:rsidR="002A432E" w:rsidRPr="002A432E" w:rsidRDefault="002A432E" w:rsidP="002A432E"/>
    <w:p w14:paraId="66D8C39D" w14:textId="24D55566" w:rsidR="002A432E" w:rsidRPr="002A432E" w:rsidRDefault="002A432E" w:rsidP="002A432E"/>
    <w:p w14:paraId="2739EB18" w14:textId="73FCC4AB" w:rsidR="002A432E" w:rsidRPr="002A432E" w:rsidRDefault="002A432E" w:rsidP="002A432E"/>
    <w:p w14:paraId="4311C2DE" w14:textId="1B6D841C" w:rsidR="002A432E" w:rsidRPr="002A432E" w:rsidRDefault="002A432E" w:rsidP="002A432E"/>
    <w:p w14:paraId="5371E842" w14:textId="53E80DC2" w:rsidR="002A432E" w:rsidRPr="002A432E" w:rsidRDefault="002A432E" w:rsidP="002A432E"/>
    <w:p w14:paraId="0864A6E5" w14:textId="18634362" w:rsidR="002A432E" w:rsidRPr="002A432E" w:rsidRDefault="002A432E" w:rsidP="002A432E"/>
    <w:p w14:paraId="331CD62D" w14:textId="74515270" w:rsidR="002A432E" w:rsidRPr="002A432E" w:rsidRDefault="002A432E" w:rsidP="002A432E"/>
    <w:p w14:paraId="6ED48793" w14:textId="6A61FA07" w:rsidR="002A432E" w:rsidRPr="002A432E" w:rsidRDefault="002A432E" w:rsidP="002A432E"/>
    <w:p w14:paraId="4BC1C079" w14:textId="6301CB4E" w:rsidR="002A432E" w:rsidRPr="002A432E" w:rsidRDefault="002A432E" w:rsidP="002A432E"/>
    <w:p w14:paraId="56E15802" w14:textId="1DFA3B6A" w:rsidR="002A432E" w:rsidRPr="002A432E" w:rsidRDefault="002A432E" w:rsidP="002A432E"/>
    <w:p w14:paraId="23C6208F" w14:textId="02DBD9A1" w:rsidR="002A432E" w:rsidRPr="002A432E" w:rsidRDefault="002A432E" w:rsidP="002A432E"/>
    <w:p w14:paraId="4738BA7F" w14:textId="66577F24" w:rsidR="002A432E" w:rsidRPr="002A432E" w:rsidRDefault="002A432E" w:rsidP="002A432E"/>
    <w:p w14:paraId="45B5733A" w14:textId="5D12482B" w:rsidR="002A432E" w:rsidRPr="002A432E" w:rsidRDefault="002A432E" w:rsidP="002A432E"/>
    <w:p w14:paraId="21677A22" w14:textId="19C51C08" w:rsidR="002A432E" w:rsidRPr="002A432E" w:rsidRDefault="002A432E" w:rsidP="002A432E"/>
    <w:p w14:paraId="39D122CB" w14:textId="27308EF4" w:rsidR="002A432E" w:rsidRPr="002A432E" w:rsidRDefault="002A432E" w:rsidP="002A432E"/>
    <w:p w14:paraId="0CE8EBE1" w14:textId="5EADC3EB" w:rsidR="002A432E" w:rsidRPr="002A432E" w:rsidRDefault="002A432E" w:rsidP="002A432E"/>
    <w:p w14:paraId="4B41FC84" w14:textId="3D812E3E" w:rsidR="002A432E" w:rsidRPr="002A432E" w:rsidRDefault="002A432E" w:rsidP="002A432E"/>
    <w:p w14:paraId="1FD7D5A5" w14:textId="362BDB9B" w:rsidR="002A432E" w:rsidRPr="002A432E" w:rsidRDefault="002A432E" w:rsidP="002A432E"/>
    <w:p w14:paraId="4B9499C8" w14:textId="1EDC6AA5" w:rsidR="002A432E" w:rsidRPr="002A432E" w:rsidRDefault="002A432E" w:rsidP="002A432E"/>
    <w:p w14:paraId="08F3FF61" w14:textId="1398F200" w:rsidR="002A432E" w:rsidRPr="002A432E" w:rsidRDefault="002A432E" w:rsidP="002A432E"/>
    <w:p w14:paraId="6D88A198" w14:textId="2DAC3BE1" w:rsidR="002A432E" w:rsidRPr="002A432E" w:rsidRDefault="002A432E" w:rsidP="002A432E"/>
    <w:p w14:paraId="438203B9" w14:textId="6DD5BA01" w:rsidR="002A432E" w:rsidRPr="002A432E" w:rsidRDefault="002A432E" w:rsidP="002A432E"/>
    <w:p w14:paraId="3B4DA47C" w14:textId="2CAC0715" w:rsidR="002A432E" w:rsidRPr="002A432E" w:rsidRDefault="002A432E" w:rsidP="002A432E"/>
    <w:p w14:paraId="5E9888E5" w14:textId="1CC891FC" w:rsidR="002A432E" w:rsidRPr="002A432E" w:rsidRDefault="002A432E" w:rsidP="002A432E"/>
    <w:p w14:paraId="55952D63" w14:textId="56FB1BAF" w:rsidR="002A432E" w:rsidRPr="002A432E" w:rsidRDefault="002A432E" w:rsidP="002A432E"/>
    <w:p w14:paraId="7A61F7EA" w14:textId="1B70C911" w:rsidR="002A432E" w:rsidRPr="002A432E" w:rsidRDefault="002A432E" w:rsidP="002A432E"/>
    <w:p w14:paraId="50DE4ACC" w14:textId="7AE841BB" w:rsidR="002A432E" w:rsidRPr="002A432E" w:rsidRDefault="002A432E" w:rsidP="002A432E"/>
    <w:p w14:paraId="3B2EAA08" w14:textId="083DBB91" w:rsidR="002A432E" w:rsidRPr="002A432E" w:rsidRDefault="002A432E" w:rsidP="002A432E"/>
    <w:p w14:paraId="4351682B" w14:textId="2515FFD5" w:rsidR="002A432E" w:rsidRPr="002A432E" w:rsidRDefault="002A432E" w:rsidP="002A432E"/>
    <w:p w14:paraId="5804496C" w14:textId="3781932B" w:rsidR="002A432E" w:rsidRPr="002A432E" w:rsidRDefault="002A432E" w:rsidP="002A432E"/>
    <w:p w14:paraId="00F7B7C9" w14:textId="3A52415C" w:rsidR="002A432E" w:rsidRPr="002A432E" w:rsidRDefault="002A432E" w:rsidP="002A432E"/>
    <w:p w14:paraId="00A227C4" w14:textId="67DC31C3" w:rsidR="002A432E" w:rsidRPr="002A432E" w:rsidRDefault="002A432E" w:rsidP="002A432E"/>
    <w:p w14:paraId="056E0273" w14:textId="6860B756" w:rsidR="002A432E" w:rsidRPr="002A432E" w:rsidRDefault="002A432E" w:rsidP="002A432E"/>
    <w:p w14:paraId="61665BF8" w14:textId="2EE3315B" w:rsidR="002A432E" w:rsidRPr="002A432E" w:rsidRDefault="002A432E" w:rsidP="002A432E"/>
    <w:p w14:paraId="5CE937FD" w14:textId="7A15CD22" w:rsidR="002A432E" w:rsidRDefault="002A432E" w:rsidP="002A432E"/>
    <w:p w14:paraId="316B8498" w14:textId="04CA7CC9" w:rsidR="002A432E" w:rsidRDefault="002A432E" w:rsidP="002A432E"/>
    <w:p w14:paraId="6721DC05" w14:textId="155D5B33" w:rsidR="002A432E" w:rsidRDefault="002A432E" w:rsidP="002A432E">
      <w:pPr>
        <w:tabs>
          <w:tab w:val="left" w:pos="4687"/>
        </w:tabs>
      </w:pPr>
      <w:r>
        <w:tab/>
      </w:r>
    </w:p>
    <w:p w14:paraId="39807564" w14:textId="10244A35" w:rsidR="002A432E" w:rsidRDefault="002A432E" w:rsidP="002A432E">
      <w:pPr>
        <w:tabs>
          <w:tab w:val="left" w:pos="4687"/>
        </w:tabs>
      </w:pPr>
    </w:p>
    <w:p w14:paraId="5B3F94AA" w14:textId="31372D8D" w:rsidR="002A432E" w:rsidRDefault="002A432E" w:rsidP="002A432E">
      <w:pPr>
        <w:tabs>
          <w:tab w:val="left" w:pos="4687"/>
        </w:tabs>
      </w:pPr>
    </w:p>
    <w:p w14:paraId="2CDB545D" w14:textId="75403AF7" w:rsidR="002A432E" w:rsidRDefault="002A432E" w:rsidP="002A432E">
      <w:pPr>
        <w:tabs>
          <w:tab w:val="left" w:pos="4687"/>
        </w:tabs>
      </w:pPr>
    </w:p>
    <w:p w14:paraId="3C230500" w14:textId="2683A0CD" w:rsidR="002A432E" w:rsidRDefault="002A432E" w:rsidP="002A432E">
      <w:pPr>
        <w:tabs>
          <w:tab w:val="left" w:pos="4687"/>
        </w:tabs>
      </w:pPr>
    </w:p>
    <w:p w14:paraId="22BC9D1C" w14:textId="38E3FD56" w:rsidR="002A432E" w:rsidRDefault="002A432E" w:rsidP="002A432E">
      <w:pPr>
        <w:tabs>
          <w:tab w:val="left" w:pos="4687"/>
        </w:tabs>
      </w:pPr>
    </w:p>
    <w:p w14:paraId="1D7A8EA2" w14:textId="01BE8DC9" w:rsidR="002A432E" w:rsidRDefault="002A432E" w:rsidP="002A432E">
      <w:pPr>
        <w:tabs>
          <w:tab w:val="left" w:pos="4687"/>
        </w:tabs>
      </w:pPr>
    </w:p>
    <w:p w14:paraId="0651FC97" w14:textId="1253D28D" w:rsidR="002A432E" w:rsidRDefault="002A432E" w:rsidP="002A432E">
      <w:pPr>
        <w:tabs>
          <w:tab w:val="left" w:pos="4687"/>
        </w:tabs>
      </w:pPr>
    </w:p>
    <w:p w14:paraId="34C11D57" w14:textId="18C13697" w:rsidR="002A432E" w:rsidRDefault="002A432E" w:rsidP="002A432E">
      <w:pPr>
        <w:tabs>
          <w:tab w:val="left" w:pos="4687"/>
        </w:tabs>
      </w:pPr>
      <w:r>
        <w:rPr>
          <w:noProof/>
        </w:rPr>
        <w:lastRenderedPageBreak/>
        <mc:AlternateContent>
          <mc:Choice Requires="wps">
            <w:drawing>
              <wp:anchor distT="228600" distB="228600" distL="228600" distR="228600" simplePos="0" relativeHeight="251664384" behindDoc="0" locked="0" layoutInCell="1" allowOverlap="1" wp14:anchorId="5B316922" wp14:editId="78F446A9">
                <wp:simplePos x="0" y="0"/>
                <wp:positionH relativeFrom="margin">
                  <wp:align>left</wp:align>
                </wp:positionH>
                <wp:positionV relativeFrom="margin">
                  <wp:posOffset>405130</wp:posOffset>
                </wp:positionV>
                <wp:extent cx="6383020" cy="6021070"/>
                <wp:effectExtent l="0" t="0" r="0" b="0"/>
                <wp:wrapSquare wrapText="bothSides"/>
                <wp:docPr id="6" name="Rectangle 6"/>
                <wp:cNvGraphicFramePr/>
                <a:graphic xmlns:a="http://schemas.openxmlformats.org/drawingml/2006/main">
                  <a:graphicData uri="http://schemas.microsoft.com/office/word/2010/wordprocessingShape">
                    <wps:wsp>
                      <wps:cNvSpPr/>
                      <wps:spPr>
                        <a:xfrm>
                          <a:off x="0" y="0"/>
                          <a:ext cx="6383020" cy="602123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458565"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w:t>
                            </w:r>
                          </w:p>
                          <w:p w14:paraId="4F1B4969"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N  U  R  S  E  S  C  H  E  D  U  L  I  N  G   P R O B L E M   %</w:t>
                            </w:r>
                          </w:p>
                          <w:p w14:paraId="64DC1330"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A  S  i  m  u  l  a  t  e  d  A  n  n  e  a  l  i  n  g       %</w:t>
                            </w:r>
                          </w:p>
                          <w:p w14:paraId="69D914AB"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w:t>
                            </w:r>
                          </w:p>
                          <w:p w14:paraId="47FAC41B"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clc;</w:t>
                            </w:r>
                          </w:p>
                          <w:p w14:paraId="7A420D6E"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w:t>
                            </w:r>
                          </w:p>
                          <w:p w14:paraId="530A3C0E"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Genatic Algorithm  %</w:t>
                            </w:r>
                          </w:p>
                          <w:p w14:paraId="4AAED21B"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w:t>
                            </w:r>
                          </w:p>
                          <w:p w14:paraId="2FBF3AAA"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objectFunction = @fitnessFunction;</w:t>
                            </w:r>
                          </w:p>
                          <w:p w14:paraId="563A51F7"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numberOfVariables = 7;</w:t>
                            </w:r>
                          </w:p>
                          <w:p w14:paraId="16675224"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lowerBound = [0 0 0 0 0 0 0];</w:t>
                            </w:r>
                          </w:p>
                          <w:p w14:paraId="14C6E7A7"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upperBound = [];</w:t>
                            </w:r>
                          </w:p>
                          <w:p w14:paraId="2DB1AA77"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xml:space="preserve">constraintFunction = @Constraint; </w:t>
                            </w:r>
                          </w:p>
                          <w:p w14:paraId="13E564EF"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xml:space="preserve">options = optimoptions('ga','MaxStallGenerations',50); </w:t>
                            </w:r>
                          </w:p>
                          <w:p w14:paraId="625DE629"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xml:space="preserve">options = optimoptions('ga','PlotFcn',@gaplotbestf,'Display','iter'); </w:t>
                            </w:r>
                          </w:p>
                          <w:p w14:paraId="47539BB8"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For Reproducibility</w:t>
                            </w:r>
                          </w:p>
                          <w:p w14:paraId="6D89C01A"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rng default;</w:t>
                            </w:r>
                          </w:p>
                          <w:p w14:paraId="589B929D"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[X,finalValue] = ga(objectFunction,numberOfVariables,[],[],[],[],lowerBound,upperBound,constraintFunction,options);</w:t>
                            </w:r>
                          </w:p>
                          <w:p w14:paraId="635483E6"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X = ceil(X);</w:t>
                            </w:r>
                          </w:p>
                          <w:p w14:paraId="3C54F9DA"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finalValue=ceil(finalValue);</w:t>
                            </w:r>
                          </w:p>
                          <w:p w14:paraId="2301FE3B"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bar(X);</w:t>
                            </w:r>
                          </w:p>
                          <w:p w14:paraId="1E82F5B4"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xlabel('Days');</w:t>
                            </w:r>
                          </w:p>
                          <w:p w14:paraId="2118ACD2"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ylabel('Nurses');</w:t>
                            </w:r>
                          </w:p>
                          <w:p w14:paraId="4AAAB121"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title('Optimal Number Of Nurses/Day');</w:t>
                            </w:r>
                          </w:p>
                          <w:p w14:paraId="115A2BB6"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fprintf("-------------------------------------------------------------------------------------------\n");</w:t>
                            </w:r>
                          </w:p>
                          <w:p w14:paraId="4B4BAE19"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fprintf("| Number of Nurses | Monday | Tuesday | Wednesday | Thursday | Friday | Saturday | Sunday |\n");</w:t>
                            </w:r>
                          </w:p>
                          <w:p w14:paraId="3162CBC6"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fprintf("-------------------------------------------------------------------------------------------\n");</w:t>
                            </w:r>
                          </w:p>
                          <w:p w14:paraId="36304AD7"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fprintf("|       %d         |   %d    |    %d    |     %d     |    %d     |    %d   |    %d     |   %d    |\n",finalValue,X(1),X(2),X(3),X(4),X(5),X(6),X(7));</w:t>
                            </w:r>
                          </w:p>
                          <w:p w14:paraId="75B3E0C3"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fprintf("-------------------------------------------------------------------------------------------\n");</w:t>
                            </w:r>
                          </w:p>
                          <w:p w14:paraId="613FBD73" w14:textId="77777777" w:rsidR="002A432E" w:rsidRPr="001F12EE" w:rsidRDefault="002A432E" w:rsidP="002A432E">
                            <w:pPr>
                              <w:pStyle w:val="NoSpacing"/>
                              <w:ind w:left="360"/>
                              <w:rPr>
                                <w:caps/>
                                <w:noProof/>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16922" id="Rectangle 6" o:spid="_x0000_s1028" style="position:absolute;margin-left:0;margin-top:31.9pt;width:502.6pt;height:474.1pt;z-index:251664384;visibility:visible;mso-wrap-style:square;mso-width-percent:0;mso-height-percent:0;mso-wrap-distance-left:18pt;mso-wrap-distance-top:18pt;mso-wrap-distance-right:18pt;mso-wrap-distance-bottom:18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" fillcolor="black [3213]" stroked="f" strokeweight="2pt">
                <v:textbox inset="18pt,18pt,18pt,18pt">
                  <w:txbxContent>
                    <w:p w14:paraId="5D458565"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w:t>
                      </w:r>
                    </w:p>
                    <w:p w14:paraId="4F1B4969"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N  U  R  S  E  S  C  H  E  D  U  L  I  N  G   P R O B L E M   %</w:t>
                      </w:r>
                    </w:p>
                    <w:p w14:paraId="64DC1330"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A  S  i  m  u  l  a  t  e  d  A  n  n  e  a  l  i  n  g       %</w:t>
                      </w:r>
                    </w:p>
                    <w:p w14:paraId="69D914AB"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w:t>
                      </w:r>
                    </w:p>
                    <w:p w14:paraId="47FAC41B"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clc;</w:t>
                      </w:r>
                    </w:p>
                    <w:p w14:paraId="7A420D6E"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w:t>
                      </w:r>
                    </w:p>
                    <w:p w14:paraId="530A3C0E"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Genatic Algorithm  %</w:t>
                      </w:r>
                    </w:p>
                    <w:p w14:paraId="4AAED21B"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w:t>
                      </w:r>
                    </w:p>
                    <w:p w14:paraId="2FBF3AAA"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objectFunction = @fitnessFunction;</w:t>
                      </w:r>
                    </w:p>
                    <w:p w14:paraId="563A51F7"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numberOfVariables = 7;</w:t>
                      </w:r>
                    </w:p>
                    <w:p w14:paraId="16675224"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lowerBound = [0 0 0 0 0 0 0];</w:t>
                      </w:r>
                    </w:p>
                    <w:p w14:paraId="14C6E7A7"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upperBound = [];</w:t>
                      </w:r>
                    </w:p>
                    <w:p w14:paraId="2DB1AA77"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xml:space="preserve">constraintFunction = @Constraint; </w:t>
                      </w:r>
                    </w:p>
                    <w:p w14:paraId="13E564EF"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xml:space="preserve">options = optimoptions('ga','MaxStallGenerations',50); </w:t>
                      </w:r>
                    </w:p>
                    <w:p w14:paraId="625DE629"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xml:space="preserve">options = optimoptions('ga','PlotFcn',@gaplotbestf,'Display','iter'); </w:t>
                      </w:r>
                    </w:p>
                    <w:p w14:paraId="47539BB8"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 For Reproducibility</w:t>
                      </w:r>
                    </w:p>
                    <w:p w14:paraId="6D89C01A"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rng default;</w:t>
                      </w:r>
                    </w:p>
                    <w:p w14:paraId="589B929D"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[X,finalValue] = ga(objectFunction,numberOfVariables,[],[],[],[],lowerBound,upperBound,constraintFunction,options);</w:t>
                      </w:r>
                    </w:p>
                    <w:p w14:paraId="635483E6"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X = ceil(X);</w:t>
                      </w:r>
                    </w:p>
                    <w:p w14:paraId="3C54F9DA"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finalValue=ceil(finalValue);</w:t>
                      </w:r>
                    </w:p>
                    <w:p w14:paraId="2301FE3B"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bar(X);</w:t>
                      </w:r>
                    </w:p>
                    <w:p w14:paraId="1E82F5B4"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xlabel('Days');</w:t>
                      </w:r>
                    </w:p>
                    <w:p w14:paraId="2118ACD2"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ylabel('Nurses');</w:t>
                      </w:r>
                    </w:p>
                    <w:p w14:paraId="4AAAB121"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title('Optimal Number Of Nurses/Day');</w:t>
                      </w:r>
                    </w:p>
                    <w:p w14:paraId="115A2BB6"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fprintf("-------------------------------------------------------------------------------------------\n");</w:t>
                      </w:r>
                    </w:p>
                    <w:p w14:paraId="4B4BAE19"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fprintf("| Number of Nurses | Monday | Tuesday | Wednesday | Thursday | Friday | Saturday | Sunday |\n");</w:t>
                      </w:r>
                    </w:p>
                    <w:p w14:paraId="3162CBC6"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fprintf("-------------------------------------------------------------------------------------------\n");</w:t>
                      </w:r>
                    </w:p>
                    <w:p w14:paraId="36304AD7"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fprintf("|       %d         |   %d    |    %d    |     %d     |    %d     |    %d   |    %d     |   %d    |\n",finalValue,X(1),X(2),X(3),X(4),X(5),X(6),X(7));</w:t>
                      </w:r>
                    </w:p>
                    <w:p w14:paraId="75B3E0C3" w14:textId="77777777" w:rsidR="001F12EE" w:rsidRPr="001F12EE" w:rsidRDefault="001F12EE" w:rsidP="001F12EE">
                      <w:pPr>
                        <w:autoSpaceDE w:val="0"/>
                        <w:autoSpaceDN w:val="0"/>
                        <w:adjustRightInd w:val="0"/>
                        <w:rPr>
                          <w:rFonts w:ascii="Courier New" w:hAnsi="Courier New" w:cs="Courier New"/>
                          <w:noProof/>
                        </w:rPr>
                      </w:pPr>
                      <w:r w:rsidRPr="001F12EE">
                        <w:rPr>
                          <w:rFonts w:ascii="Courier New" w:hAnsi="Courier New" w:cs="Courier New"/>
                          <w:noProof/>
                          <w:sz w:val="20"/>
                          <w:szCs w:val="20"/>
                        </w:rPr>
                        <w:t>fprintf("-------------------------------------------------------------------------------------------\n");</w:t>
                      </w:r>
                    </w:p>
                    <w:p w14:paraId="613FBD73" w14:textId="77777777" w:rsidR="002A432E" w:rsidRPr="001F12EE" w:rsidRDefault="002A432E" w:rsidP="002A432E">
                      <w:pPr>
                        <w:pStyle w:val="NoSpacing"/>
                        <w:ind w:left="360"/>
                        <w:rPr>
                          <w:caps/>
                          <w:noProof/>
                        </w:rPr>
                      </w:pPr>
                    </w:p>
                  </w:txbxContent>
                </v:textbox>
                <w10:wrap type="square" anchorx="margin" anchory="margin"/>
              </v:rect>
            </w:pict>
          </mc:Fallback>
        </mc:AlternateContent>
      </w:r>
    </w:p>
    <w:p w14:paraId="475806B6" w14:textId="17065560" w:rsidR="001F12EE" w:rsidRPr="001F12EE" w:rsidRDefault="001F12EE" w:rsidP="001F12EE"/>
    <w:p w14:paraId="690614DF" w14:textId="295B966A" w:rsidR="001F12EE" w:rsidRPr="001F12EE" w:rsidRDefault="001F12EE" w:rsidP="001F12EE"/>
    <w:p w14:paraId="39A62D76" w14:textId="372AD040" w:rsidR="001F12EE" w:rsidRPr="001F12EE" w:rsidRDefault="001F12EE" w:rsidP="001F12EE"/>
    <w:p w14:paraId="0083EC90" w14:textId="60170476" w:rsidR="001F12EE" w:rsidRPr="001F12EE" w:rsidRDefault="001F12EE" w:rsidP="001F12EE"/>
    <w:p w14:paraId="6E130CE4" w14:textId="6BE26CF4" w:rsidR="001F12EE" w:rsidRPr="001F12EE" w:rsidRDefault="001F12EE" w:rsidP="001F12EE"/>
    <w:p w14:paraId="687ABCA8" w14:textId="47A46826" w:rsidR="001F12EE" w:rsidRPr="001F12EE" w:rsidRDefault="001F12EE" w:rsidP="001F12EE"/>
    <w:p w14:paraId="093C61F5" w14:textId="6C86B9E9" w:rsidR="001F12EE" w:rsidRPr="001F12EE" w:rsidRDefault="001F12EE" w:rsidP="001F12EE"/>
    <w:p w14:paraId="07970B8C" w14:textId="48A29C8D" w:rsidR="001F12EE" w:rsidRPr="001F12EE" w:rsidRDefault="001F12EE" w:rsidP="001F12EE"/>
    <w:p w14:paraId="215CAAE3" w14:textId="7B147BE3" w:rsidR="001F12EE" w:rsidRPr="001F12EE" w:rsidRDefault="001F12EE" w:rsidP="001F12EE"/>
    <w:p w14:paraId="5BE1A0DC" w14:textId="79E4F940" w:rsidR="001F12EE" w:rsidRPr="001F12EE" w:rsidRDefault="001F12EE" w:rsidP="001F12EE"/>
    <w:p w14:paraId="603B0A94" w14:textId="5411B332" w:rsidR="001F12EE" w:rsidRPr="001F12EE" w:rsidRDefault="001F12EE" w:rsidP="001F12EE"/>
    <w:p w14:paraId="4614606D" w14:textId="16C41895" w:rsidR="001F12EE" w:rsidRPr="001F12EE" w:rsidRDefault="001F12EE" w:rsidP="001F12EE"/>
    <w:p w14:paraId="7BEFBD94" w14:textId="3748D279" w:rsidR="001F12EE" w:rsidRPr="001F12EE" w:rsidRDefault="001F12EE" w:rsidP="001F12EE"/>
    <w:p w14:paraId="7FBF4199" w14:textId="67447C05" w:rsidR="001F12EE" w:rsidRPr="001F12EE" w:rsidRDefault="001F12EE" w:rsidP="001F12EE"/>
    <w:p w14:paraId="4956CC51" w14:textId="21E92CF9" w:rsidR="001F12EE" w:rsidRPr="001F12EE" w:rsidRDefault="001F12EE" w:rsidP="001F12EE"/>
    <w:p w14:paraId="096F155E" w14:textId="05936083" w:rsidR="001F12EE" w:rsidRPr="001F12EE" w:rsidRDefault="001F12EE" w:rsidP="001F12EE"/>
    <w:p w14:paraId="01EA3F43" w14:textId="12898D43" w:rsidR="001F12EE" w:rsidRPr="001F12EE" w:rsidRDefault="001F12EE" w:rsidP="001F12EE"/>
    <w:p w14:paraId="41FD055B" w14:textId="22C33F83" w:rsidR="001F12EE" w:rsidRPr="001F12EE" w:rsidRDefault="001F12EE" w:rsidP="001F12EE"/>
    <w:p w14:paraId="37685B0F" w14:textId="397A1974" w:rsidR="001F12EE" w:rsidRPr="001F12EE" w:rsidRDefault="001F12EE" w:rsidP="001F12EE"/>
    <w:p w14:paraId="1C2F4A2A" w14:textId="5D3CEA9F" w:rsidR="001F12EE" w:rsidRPr="001F12EE" w:rsidRDefault="001F12EE" w:rsidP="001F12EE"/>
    <w:p w14:paraId="0501CCE7" w14:textId="311E660D" w:rsidR="001F12EE" w:rsidRPr="001F12EE" w:rsidRDefault="001F12EE" w:rsidP="001F12EE"/>
    <w:p w14:paraId="763DDA09" w14:textId="3DE278E4" w:rsidR="001F12EE" w:rsidRPr="001F12EE" w:rsidRDefault="001F12EE" w:rsidP="001F12EE"/>
    <w:p w14:paraId="344492C7" w14:textId="45BFAEDD" w:rsidR="001F12EE" w:rsidRPr="001F12EE" w:rsidRDefault="001F12EE" w:rsidP="001F12EE"/>
    <w:p w14:paraId="65A43491" w14:textId="6781882C" w:rsidR="001F12EE" w:rsidRPr="001F12EE" w:rsidRDefault="001F12EE" w:rsidP="001F12EE"/>
    <w:p w14:paraId="6F51F698" w14:textId="366E13AA" w:rsidR="001F12EE" w:rsidRPr="001F12EE" w:rsidRDefault="001F12EE" w:rsidP="001F12EE"/>
    <w:p w14:paraId="37F530B5" w14:textId="545A6253" w:rsidR="001F12EE" w:rsidRPr="001F12EE" w:rsidRDefault="001F12EE" w:rsidP="001F12EE"/>
    <w:p w14:paraId="2A7AEA70" w14:textId="48808DD3" w:rsidR="001F12EE" w:rsidRPr="001F12EE" w:rsidRDefault="001F12EE" w:rsidP="001F12EE"/>
    <w:p w14:paraId="06CDA7E8" w14:textId="1AAF1100" w:rsidR="001F12EE" w:rsidRPr="001F12EE" w:rsidRDefault="001F12EE" w:rsidP="001F12EE"/>
    <w:p w14:paraId="492BFCCC" w14:textId="378E091C" w:rsidR="001F12EE" w:rsidRPr="001F12EE" w:rsidRDefault="001F12EE" w:rsidP="001F12EE"/>
    <w:p w14:paraId="5F003955" w14:textId="26A45AA1" w:rsidR="001F12EE" w:rsidRPr="001F12EE" w:rsidRDefault="001F12EE" w:rsidP="001F12EE"/>
    <w:p w14:paraId="0A35A9C9" w14:textId="47BF2896" w:rsidR="001F12EE" w:rsidRPr="001F12EE" w:rsidRDefault="001F12EE" w:rsidP="001F12EE"/>
    <w:p w14:paraId="0B84CE8C" w14:textId="00F4925A" w:rsidR="001F12EE" w:rsidRPr="001F12EE" w:rsidRDefault="001F12EE" w:rsidP="001F12EE"/>
    <w:p w14:paraId="419F30BB" w14:textId="131D4BF5" w:rsidR="001F12EE" w:rsidRPr="001F12EE" w:rsidRDefault="001F12EE" w:rsidP="001F12EE"/>
    <w:p w14:paraId="65F7A2A9" w14:textId="6828111F" w:rsidR="001F12EE" w:rsidRPr="001F12EE" w:rsidRDefault="001F12EE" w:rsidP="001F12EE"/>
    <w:p w14:paraId="6425C965" w14:textId="18AC208E" w:rsidR="001F12EE" w:rsidRPr="001F12EE" w:rsidRDefault="001F12EE" w:rsidP="001F12EE"/>
    <w:p w14:paraId="1E699A8A" w14:textId="545A6764" w:rsidR="001F12EE" w:rsidRPr="001F12EE" w:rsidRDefault="001F12EE" w:rsidP="001F12EE"/>
    <w:p w14:paraId="2B3D3734" w14:textId="667B917E" w:rsidR="001F12EE" w:rsidRPr="001F12EE" w:rsidRDefault="001F12EE" w:rsidP="001F12EE"/>
    <w:p w14:paraId="033CA55C" w14:textId="48A07371" w:rsidR="001F12EE" w:rsidRDefault="001F12EE" w:rsidP="001F12EE">
      <w:pPr>
        <w:ind w:firstLine="720"/>
      </w:pPr>
    </w:p>
    <w:p w14:paraId="4E7998A8" w14:textId="29E25760" w:rsidR="001F12EE" w:rsidRDefault="001F12EE" w:rsidP="001F12EE">
      <w:pPr>
        <w:ind w:firstLine="720"/>
      </w:pPr>
    </w:p>
    <w:p w14:paraId="6B3EB864" w14:textId="6034CF35" w:rsidR="001F12EE" w:rsidRDefault="001F12EE" w:rsidP="001F12EE">
      <w:pPr>
        <w:ind w:firstLine="720"/>
      </w:pPr>
    </w:p>
    <w:p w14:paraId="64FE2042" w14:textId="0428756C" w:rsidR="001F12EE" w:rsidRDefault="001F12EE" w:rsidP="001F12EE">
      <w:pPr>
        <w:ind w:firstLine="720"/>
      </w:pPr>
    </w:p>
    <w:p w14:paraId="1F2D63DD" w14:textId="2B5CCE88" w:rsidR="001F12EE" w:rsidRDefault="001F12EE" w:rsidP="001F12EE">
      <w:pPr>
        <w:ind w:firstLine="720"/>
      </w:pPr>
    </w:p>
    <w:p w14:paraId="226C088E" w14:textId="2590FE90" w:rsidR="001F12EE" w:rsidRDefault="001F12EE" w:rsidP="001F12EE">
      <w:pPr>
        <w:ind w:firstLine="720"/>
      </w:pPr>
    </w:p>
    <w:p w14:paraId="46829F06" w14:textId="1C1B7250" w:rsidR="001F12EE" w:rsidRDefault="001F12EE" w:rsidP="001F12EE">
      <w:pPr>
        <w:ind w:firstLine="720"/>
      </w:pPr>
    </w:p>
    <w:p w14:paraId="63FD2553" w14:textId="018DDF30" w:rsidR="001F12EE" w:rsidRDefault="001F12EE" w:rsidP="001F12EE">
      <w:pPr>
        <w:ind w:firstLine="720"/>
      </w:pPr>
    </w:p>
    <w:p w14:paraId="3AB7D57B" w14:textId="3985AD7F" w:rsidR="001F12EE" w:rsidRDefault="001F12EE" w:rsidP="001F12EE">
      <w:pPr>
        <w:ind w:firstLine="720"/>
      </w:pPr>
    </w:p>
    <w:p w14:paraId="585DAFF6" w14:textId="1D344D81" w:rsidR="001F12EE" w:rsidRDefault="001F12EE" w:rsidP="001F12EE">
      <w:pPr>
        <w:ind w:firstLine="720"/>
      </w:pPr>
    </w:p>
    <w:p w14:paraId="508F2246" w14:textId="3C14CC75" w:rsidR="001F12EE" w:rsidRDefault="001F12EE" w:rsidP="00A36E16"/>
    <w:p w14:paraId="6A5DF44B" w14:textId="77777777" w:rsidR="00A36E16" w:rsidRDefault="00A36E16" w:rsidP="001F12EE">
      <w:pPr>
        <w:jc w:val="center"/>
        <w:rPr>
          <w:noProof/>
        </w:rPr>
      </w:pPr>
    </w:p>
    <w:p w14:paraId="765927AD" w14:textId="77777777" w:rsidR="00A36E16" w:rsidRDefault="00A36E16" w:rsidP="001F12EE">
      <w:pPr>
        <w:jc w:val="center"/>
        <w:rPr>
          <w:noProof/>
        </w:rPr>
      </w:pPr>
    </w:p>
    <w:p w14:paraId="11F2AD19" w14:textId="409964ED" w:rsidR="00A36E16" w:rsidRDefault="00A36E16" w:rsidP="001F12EE">
      <w:pPr>
        <w:jc w:val="center"/>
        <w:rPr>
          <w:noProof/>
        </w:rPr>
      </w:pPr>
      <w:r>
        <w:rPr>
          <w:noProof/>
        </w:rPr>
        <w:drawing>
          <wp:inline distT="0" distB="0" distL="0" distR="0" wp14:anchorId="32AFBCC5" wp14:editId="25857961">
            <wp:extent cx="5153025" cy="4724400"/>
            <wp:effectExtent l="0" t="0" r="952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53025" cy="4724400"/>
                    </a:xfrm>
                    <a:prstGeom prst="rect">
                      <a:avLst/>
                    </a:prstGeom>
                  </pic:spPr>
                </pic:pic>
              </a:graphicData>
            </a:graphic>
          </wp:inline>
        </w:drawing>
      </w:r>
    </w:p>
    <w:p w14:paraId="57C19CCE" w14:textId="1CE0E595" w:rsidR="00A36E16" w:rsidRPr="00A36E16" w:rsidRDefault="00A36E16" w:rsidP="00A36E16"/>
    <w:p w14:paraId="7AD43C93" w14:textId="3B24BD20" w:rsidR="00A36E16" w:rsidRPr="00A36E16" w:rsidRDefault="00A36E16" w:rsidP="00A36E16"/>
    <w:p w14:paraId="0B7859DB" w14:textId="231BE93F" w:rsidR="00A36E16" w:rsidRDefault="00A36E16" w:rsidP="00A36E16">
      <w:pPr>
        <w:rPr>
          <w:noProof/>
        </w:rPr>
      </w:pPr>
    </w:p>
    <w:p w14:paraId="00CFE2B1" w14:textId="42385ABF" w:rsidR="00A36E16" w:rsidRPr="00A36E16" w:rsidRDefault="00A36E16" w:rsidP="00A36E16">
      <w:r>
        <w:rPr>
          <w:noProof/>
        </w:rPr>
        <w:drawing>
          <wp:inline distT="0" distB="0" distL="0" distR="0" wp14:anchorId="06FE1EF1" wp14:editId="76B94443">
            <wp:extent cx="6858000" cy="929640"/>
            <wp:effectExtent l="0" t="0" r="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929640"/>
                    </a:xfrm>
                    <a:prstGeom prst="rect">
                      <a:avLst/>
                    </a:prstGeom>
                  </pic:spPr>
                </pic:pic>
              </a:graphicData>
            </a:graphic>
          </wp:inline>
        </w:drawing>
      </w:r>
    </w:p>
    <w:p w14:paraId="42A3E375" w14:textId="0D3B4DFE" w:rsidR="001F12EE" w:rsidRDefault="00A36E16" w:rsidP="001F12EE">
      <w:pPr>
        <w:jc w:val="center"/>
        <w:rPr>
          <w:noProof/>
        </w:rPr>
      </w:pPr>
      <w:r>
        <w:rPr>
          <w:noProof/>
        </w:rPr>
        <w:lastRenderedPageBreak/>
        <w:t xml:space="preserve"> </w:t>
      </w:r>
      <w:r>
        <w:rPr>
          <w:noProof/>
        </w:rPr>
        <w:drawing>
          <wp:inline distT="0" distB="0" distL="0" distR="0" wp14:anchorId="4264109D" wp14:editId="11A53642">
            <wp:extent cx="5353797" cy="4820323"/>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53797" cy="4820323"/>
                    </a:xfrm>
                    <a:prstGeom prst="rect">
                      <a:avLst/>
                    </a:prstGeom>
                  </pic:spPr>
                </pic:pic>
              </a:graphicData>
            </a:graphic>
          </wp:inline>
        </w:drawing>
      </w:r>
      <w:r>
        <w:rPr>
          <w:noProof/>
        </w:rPr>
        <w:lastRenderedPageBreak/>
        <w:drawing>
          <wp:inline distT="0" distB="0" distL="0" distR="0" wp14:anchorId="746DED64" wp14:editId="4F346D17">
            <wp:extent cx="5353797" cy="4820323"/>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53797" cy="4820323"/>
                    </a:xfrm>
                    <a:prstGeom prst="rect">
                      <a:avLst/>
                    </a:prstGeom>
                  </pic:spPr>
                </pic:pic>
              </a:graphicData>
            </a:graphic>
          </wp:inline>
        </w:drawing>
      </w:r>
    </w:p>
    <w:p w14:paraId="6F37BF0E" w14:textId="24FCD80A" w:rsidR="00A36E16" w:rsidRDefault="00A36E16" w:rsidP="001F12EE">
      <w:pPr>
        <w:jc w:val="center"/>
        <w:rPr>
          <w:noProof/>
        </w:rPr>
      </w:pPr>
    </w:p>
    <w:p w14:paraId="12F8ABDC" w14:textId="68E5E18C" w:rsidR="00A36E16" w:rsidRDefault="00A36E16" w:rsidP="001F12EE">
      <w:pPr>
        <w:jc w:val="center"/>
        <w:rPr>
          <w:noProof/>
        </w:rPr>
      </w:pPr>
    </w:p>
    <w:p w14:paraId="560AB4C4" w14:textId="096F8C73" w:rsidR="00A36E16" w:rsidRDefault="00A36E16" w:rsidP="001F12EE">
      <w:pPr>
        <w:jc w:val="center"/>
        <w:rPr>
          <w:noProof/>
        </w:rPr>
      </w:pPr>
    </w:p>
    <w:p w14:paraId="14304CAA" w14:textId="1BF9E376" w:rsidR="001766D8" w:rsidRPr="001766D8" w:rsidRDefault="001766D8" w:rsidP="001766D8"/>
    <w:p w14:paraId="5C97E734" w14:textId="4A8D9EB7" w:rsidR="001766D8" w:rsidRDefault="001766D8" w:rsidP="001766D8">
      <w:pPr>
        <w:rPr>
          <w:noProof/>
        </w:rPr>
      </w:pPr>
    </w:p>
    <w:p w14:paraId="360EB0BE" w14:textId="31FACACF" w:rsidR="001766D8" w:rsidRPr="001766D8" w:rsidRDefault="001766D8" w:rsidP="001766D8">
      <w:pPr>
        <w:tabs>
          <w:tab w:val="left" w:pos="3586"/>
        </w:tabs>
      </w:pPr>
    </w:p>
    <w:sectPr w:rsidR="001766D8" w:rsidRPr="001766D8" w:rsidSect="00E74B29">
      <w:footerReference w:type="even" r:id="rId18"/>
      <w:footerReference w:type="default" r:id="rId19"/>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4F422" w14:textId="77777777" w:rsidR="00DF6F8A" w:rsidRDefault="00DF6F8A" w:rsidP="00E74B29">
      <w:r>
        <w:separator/>
      </w:r>
    </w:p>
  </w:endnote>
  <w:endnote w:type="continuationSeparator" w:id="0">
    <w:p w14:paraId="647193D0" w14:textId="77777777" w:rsidR="00DF6F8A" w:rsidRDefault="00DF6F8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521C2875"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490133"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3AC9F" w14:textId="77777777" w:rsidR="00E74B29" w:rsidRDefault="00E74B29" w:rsidP="006709F1">
    <w:pPr>
      <w:pStyle w:val="Footer"/>
      <w:rPr>
        <w:rStyle w:val="PageNumber"/>
      </w:rPr>
    </w:pPr>
  </w:p>
  <w:tbl>
    <w:tblPr>
      <w:tblStyle w:val="TableGrid"/>
      <w:tblW w:w="10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792"/>
      <w:gridCol w:w="6673"/>
      <w:gridCol w:w="20"/>
      <w:gridCol w:w="2543"/>
      <w:gridCol w:w="792"/>
    </w:tblGrid>
    <w:tr w:rsidR="00B1348D" w14:paraId="72EC740A" w14:textId="77777777" w:rsidTr="00B1348D">
      <w:tc>
        <w:tcPr>
          <w:tcW w:w="792" w:type="dxa"/>
        </w:tcPr>
        <w:p w14:paraId="14221D2A" w14:textId="77777777" w:rsidR="00B1348D" w:rsidRPr="00E74B29" w:rsidRDefault="00B1348D" w:rsidP="006709F1">
          <w:pPr>
            <w:pStyle w:val="Footer"/>
          </w:pPr>
        </w:p>
      </w:tc>
      <w:tc>
        <w:tcPr>
          <w:tcW w:w="6673" w:type="dxa"/>
        </w:tcPr>
        <w:p w14:paraId="7BC5A015" w14:textId="4C5B92C2" w:rsidR="00B1348D" w:rsidRPr="00874FE7" w:rsidRDefault="00C67480" w:rsidP="00B1348D">
          <w:pPr>
            <w:pStyle w:val="Footer"/>
          </w:pPr>
          <w:r w:rsidRPr="00C67480">
            <w:rPr>
              <w:sz w:val="22"/>
              <w:szCs w:val="22"/>
            </w:rPr>
            <w:t>Nurse Scheduling Algorithm using MATLAB Genetic Algorithm</w:t>
          </w:r>
        </w:p>
      </w:tc>
      <w:tc>
        <w:tcPr>
          <w:tcW w:w="20" w:type="dxa"/>
        </w:tcPr>
        <w:p w14:paraId="69A4820D" w14:textId="77777777" w:rsidR="00B1348D" w:rsidRDefault="00B1348D" w:rsidP="006709F1">
          <w:pPr>
            <w:pStyle w:val="Footer"/>
            <w:jc w:val="right"/>
            <w:rPr>
              <w:rStyle w:val="PageNumber"/>
            </w:rPr>
          </w:pPr>
        </w:p>
      </w:tc>
      <w:tc>
        <w:tcPr>
          <w:tcW w:w="2543" w:type="dxa"/>
        </w:tcPr>
        <w:sdt>
          <w:sdtPr>
            <w:rPr>
              <w:rStyle w:val="PageNumber"/>
            </w:rPr>
            <w:id w:val="-1206949233"/>
            <w:docPartObj>
              <w:docPartGallery w:val="Page Numbers (Bottom of Page)"/>
              <w:docPartUnique/>
            </w:docPartObj>
          </w:sdtPr>
          <w:sdtEndPr>
            <w:rPr>
              <w:rStyle w:val="PageNumber"/>
            </w:rPr>
          </w:sdtEndPr>
          <w:sdtContent>
            <w:p w14:paraId="679B3EF0" w14:textId="023C981F" w:rsidR="00B1348D" w:rsidRPr="00E74B29" w:rsidRDefault="00B1348D" w:rsidP="006709F1">
              <w:pPr>
                <w:pStyle w:val="Footer"/>
                <w:jc w:val="right"/>
              </w:pPr>
              <w:r w:rsidRPr="00B1348D">
                <w:rPr>
                  <w:sz w:val="22"/>
                  <w:szCs w:val="22"/>
                </w:rPr>
                <w:t xml:space="preserve">PAGE </w:t>
              </w:r>
              <w:r w:rsidRPr="00B1348D">
                <w:rPr>
                  <w:sz w:val="22"/>
                  <w:szCs w:val="22"/>
                </w:rPr>
                <w:fldChar w:fldCharType="begin"/>
              </w:r>
              <w:r w:rsidRPr="00B1348D">
                <w:rPr>
                  <w:sz w:val="22"/>
                  <w:szCs w:val="22"/>
                </w:rPr>
                <w:instrText xml:space="preserve"> PAGE </w:instrText>
              </w:r>
              <w:r w:rsidRPr="00B1348D">
                <w:rPr>
                  <w:sz w:val="22"/>
                  <w:szCs w:val="22"/>
                </w:rPr>
                <w:fldChar w:fldCharType="separate"/>
              </w:r>
              <w:r w:rsidRPr="00B1348D">
                <w:rPr>
                  <w:noProof/>
                  <w:sz w:val="22"/>
                  <w:szCs w:val="22"/>
                </w:rPr>
                <w:t>4</w:t>
              </w:r>
              <w:r w:rsidRPr="00B1348D">
                <w:rPr>
                  <w:sz w:val="22"/>
                  <w:szCs w:val="22"/>
                </w:rPr>
                <w:fldChar w:fldCharType="end"/>
              </w:r>
            </w:p>
          </w:sdtContent>
        </w:sdt>
      </w:tc>
      <w:tc>
        <w:tcPr>
          <w:tcW w:w="792" w:type="dxa"/>
        </w:tcPr>
        <w:p w14:paraId="49CA5A06" w14:textId="77777777" w:rsidR="00B1348D" w:rsidRPr="00E74B29" w:rsidRDefault="00B1348D" w:rsidP="006709F1">
          <w:pPr>
            <w:pStyle w:val="Footer"/>
          </w:pPr>
        </w:p>
      </w:tc>
    </w:tr>
  </w:tbl>
  <w:p w14:paraId="742C97FE"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F7830" w14:textId="77777777" w:rsidR="00DF6F8A" w:rsidRDefault="00DF6F8A" w:rsidP="00E74B29">
      <w:r>
        <w:separator/>
      </w:r>
    </w:p>
  </w:footnote>
  <w:footnote w:type="continuationSeparator" w:id="0">
    <w:p w14:paraId="63584AFC" w14:textId="77777777" w:rsidR="00DF6F8A" w:rsidRDefault="00DF6F8A"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7812"/>
    <w:multiLevelType w:val="hybridMultilevel"/>
    <w:tmpl w:val="2E828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D7F3E19"/>
    <w:multiLevelType w:val="hybridMultilevel"/>
    <w:tmpl w:val="A44A4D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582DAA"/>
    <w:multiLevelType w:val="multilevel"/>
    <w:tmpl w:val="21A2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0517A6"/>
    <w:multiLevelType w:val="multilevel"/>
    <w:tmpl w:val="BEAE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170689"/>
    <w:multiLevelType w:val="hybridMultilevel"/>
    <w:tmpl w:val="CEC27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F86BEF"/>
    <w:multiLevelType w:val="multilevel"/>
    <w:tmpl w:val="DA52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7E2D07"/>
    <w:multiLevelType w:val="multilevel"/>
    <w:tmpl w:val="4742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1125E0"/>
    <w:multiLevelType w:val="hybridMultilevel"/>
    <w:tmpl w:val="800E2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720A0D"/>
    <w:multiLevelType w:val="multilevel"/>
    <w:tmpl w:val="AA6E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C0CA3"/>
    <w:multiLevelType w:val="hybridMultilevel"/>
    <w:tmpl w:val="33247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9A1A8A"/>
    <w:multiLevelType w:val="hybridMultilevel"/>
    <w:tmpl w:val="C5C6B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027DC1"/>
    <w:multiLevelType w:val="multilevel"/>
    <w:tmpl w:val="4E94F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287023"/>
    <w:multiLevelType w:val="multilevel"/>
    <w:tmpl w:val="796A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CF10FF"/>
    <w:multiLevelType w:val="hybridMultilevel"/>
    <w:tmpl w:val="D5BE7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2C7A99"/>
    <w:multiLevelType w:val="hybridMultilevel"/>
    <w:tmpl w:val="8E38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0"/>
  </w:num>
  <w:num w:numId="4">
    <w:abstractNumId w:val="12"/>
  </w:num>
  <w:num w:numId="5">
    <w:abstractNumId w:val="13"/>
  </w:num>
  <w:num w:numId="6">
    <w:abstractNumId w:val="7"/>
  </w:num>
  <w:num w:numId="7">
    <w:abstractNumId w:val="4"/>
  </w:num>
  <w:num w:numId="8">
    <w:abstractNumId w:val="9"/>
  </w:num>
  <w:num w:numId="9">
    <w:abstractNumId w:val="3"/>
  </w:num>
  <w:num w:numId="10">
    <w:abstractNumId w:val="6"/>
  </w:num>
  <w:num w:numId="11">
    <w:abstractNumId w:val="8"/>
  </w:num>
  <w:num w:numId="12">
    <w:abstractNumId w:val="0"/>
  </w:num>
  <w:num w:numId="13">
    <w:abstractNumId w:val="5"/>
  </w:num>
  <w:num w:numId="14">
    <w:abstractNumId w:val="2"/>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995"/>
    <w:rsid w:val="00086FA5"/>
    <w:rsid w:val="000B7AFB"/>
    <w:rsid w:val="000E4641"/>
    <w:rsid w:val="00142F2C"/>
    <w:rsid w:val="001449F1"/>
    <w:rsid w:val="00151F66"/>
    <w:rsid w:val="001766D8"/>
    <w:rsid w:val="00177F8D"/>
    <w:rsid w:val="001833F2"/>
    <w:rsid w:val="00185F4A"/>
    <w:rsid w:val="001F12EE"/>
    <w:rsid w:val="00243CBD"/>
    <w:rsid w:val="002A2BB5"/>
    <w:rsid w:val="002A432E"/>
    <w:rsid w:val="002D2200"/>
    <w:rsid w:val="00323B14"/>
    <w:rsid w:val="003924D3"/>
    <w:rsid w:val="003D60A1"/>
    <w:rsid w:val="0040564B"/>
    <w:rsid w:val="00415AF8"/>
    <w:rsid w:val="0044299C"/>
    <w:rsid w:val="004661FB"/>
    <w:rsid w:val="0048120C"/>
    <w:rsid w:val="004909D9"/>
    <w:rsid w:val="00521481"/>
    <w:rsid w:val="00651B48"/>
    <w:rsid w:val="00665110"/>
    <w:rsid w:val="006709F1"/>
    <w:rsid w:val="006C60E6"/>
    <w:rsid w:val="006D6A55"/>
    <w:rsid w:val="007B16F3"/>
    <w:rsid w:val="007B31A0"/>
    <w:rsid w:val="00836712"/>
    <w:rsid w:val="00837914"/>
    <w:rsid w:val="00865BD2"/>
    <w:rsid w:val="00874FE7"/>
    <w:rsid w:val="009356CE"/>
    <w:rsid w:val="00946C3B"/>
    <w:rsid w:val="00952F7D"/>
    <w:rsid w:val="0095496A"/>
    <w:rsid w:val="00956B29"/>
    <w:rsid w:val="009A38BA"/>
    <w:rsid w:val="00A36E16"/>
    <w:rsid w:val="00A37236"/>
    <w:rsid w:val="00AC2A06"/>
    <w:rsid w:val="00B1348D"/>
    <w:rsid w:val="00B43E11"/>
    <w:rsid w:val="00C13348"/>
    <w:rsid w:val="00C67480"/>
    <w:rsid w:val="00C755AB"/>
    <w:rsid w:val="00C95995"/>
    <w:rsid w:val="00D33D67"/>
    <w:rsid w:val="00D43125"/>
    <w:rsid w:val="00D66A3A"/>
    <w:rsid w:val="00D90808"/>
    <w:rsid w:val="00DA270B"/>
    <w:rsid w:val="00DE3C26"/>
    <w:rsid w:val="00DF198B"/>
    <w:rsid w:val="00DF6F8A"/>
    <w:rsid w:val="00E502D3"/>
    <w:rsid w:val="00E74B29"/>
    <w:rsid w:val="00EF2180"/>
    <w:rsid w:val="00F50791"/>
    <w:rsid w:val="00FB2F1A"/>
    <w:rsid w:val="00FC6858"/>
    <w:rsid w:val="00FE7E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C1D8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2A2BB5"/>
    <w:pPr>
      <w:ind w:left="720"/>
      <w:contextualSpacing/>
    </w:pPr>
  </w:style>
  <w:style w:type="character" w:styleId="Hyperlink">
    <w:name w:val="Hyperlink"/>
    <w:basedOn w:val="DefaultParagraphFont"/>
    <w:uiPriority w:val="99"/>
    <w:semiHidden/>
    <w:unhideWhenUsed/>
    <w:rsid w:val="003924D3"/>
    <w:rPr>
      <w:color w:val="0000FF"/>
      <w:u w:val="single"/>
    </w:rPr>
  </w:style>
  <w:style w:type="paragraph" w:styleId="NormalWeb">
    <w:name w:val="Normal (Web)"/>
    <w:basedOn w:val="Normal"/>
    <w:uiPriority w:val="99"/>
    <w:unhideWhenUsed/>
    <w:rsid w:val="00DA270B"/>
    <w:pPr>
      <w:spacing w:before="100" w:beforeAutospacing="1" w:after="100" w:afterAutospacing="1"/>
    </w:pPr>
    <w:rPr>
      <w:rFonts w:ascii="Times New Roman" w:eastAsia="Times New Roman" w:hAnsi="Times New Roman" w:cs="Times New Roman"/>
    </w:rPr>
  </w:style>
  <w:style w:type="character" w:customStyle="1" w:styleId="mi">
    <w:name w:val="mi"/>
    <w:basedOn w:val="DefaultParagraphFont"/>
    <w:rsid w:val="00DA270B"/>
  </w:style>
  <w:style w:type="character" w:customStyle="1" w:styleId="mjxassistivemathml">
    <w:name w:val="mjx_assistive_mathml"/>
    <w:basedOn w:val="DefaultParagraphFont"/>
    <w:rsid w:val="00DA270B"/>
  </w:style>
  <w:style w:type="character" w:customStyle="1" w:styleId="mo">
    <w:name w:val="mo"/>
    <w:basedOn w:val="DefaultParagraphFont"/>
    <w:rsid w:val="00A37236"/>
  </w:style>
  <w:style w:type="character" w:customStyle="1" w:styleId="mn">
    <w:name w:val="mn"/>
    <w:basedOn w:val="DefaultParagraphFont"/>
    <w:rsid w:val="00A37236"/>
  </w:style>
  <w:style w:type="character" w:customStyle="1" w:styleId="msqrt">
    <w:name w:val="msqrt"/>
    <w:basedOn w:val="DefaultParagraphFont"/>
    <w:rsid w:val="00A37236"/>
  </w:style>
  <w:style w:type="paragraph" w:styleId="NoSpacing">
    <w:name w:val="No Spacing"/>
    <w:link w:val="NoSpacingChar"/>
    <w:uiPriority w:val="1"/>
    <w:qFormat/>
    <w:rsid w:val="00956B29"/>
    <w:rPr>
      <w:rFonts w:eastAsiaTheme="minorEastAsia"/>
      <w:sz w:val="22"/>
      <w:szCs w:val="22"/>
    </w:rPr>
  </w:style>
  <w:style w:type="character" w:customStyle="1" w:styleId="NoSpacingChar">
    <w:name w:val="No Spacing Char"/>
    <w:basedOn w:val="DefaultParagraphFont"/>
    <w:link w:val="NoSpacing"/>
    <w:uiPriority w:val="1"/>
    <w:rsid w:val="00956B29"/>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321118">
      <w:bodyDiv w:val="1"/>
      <w:marLeft w:val="0"/>
      <w:marRight w:val="0"/>
      <w:marTop w:val="0"/>
      <w:marBottom w:val="0"/>
      <w:divBdr>
        <w:top w:val="none" w:sz="0" w:space="0" w:color="auto"/>
        <w:left w:val="none" w:sz="0" w:space="0" w:color="auto"/>
        <w:bottom w:val="none" w:sz="0" w:space="0" w:color="auto"/>
        <w:right w:val="none" w:sz="0" w:space="0" w:color="auto"/>
      </w:divBdr>
    </w:div>
    <w:div w:id="1349717412">
      <w:bodyDiv w:val="1"/>
      <w:marLeft w:val="0"/>
      <w:marRight w:val="0"/>
      <w:marTop w:val="0"/>
      <w:marBottom w:val="0"/>
      <w:divBdr>
        <w:top w:val="none" w:sz="0" w:space="0" w:color="auto"/>
        <w:left w:val="none" w:sz="0" w:space="0" w:color="auto"/>
        <w:bottom w:val="none" w:sz="0" w:space="0" w:color="auto"/>
        <w:right w:val="none" w:sz="0" w:space="0" w:color="auto"/>
      </w:divBdr>
      <w:divsChild>
        <w:div w:id="1647586984">
          <w:marLeft w:val="-30"/>
          <w:marRight w:val="-30"/>
          <w:marTop w:val="0"/>
          <w:marBottom w:val="0"/>
          <w:divBdr>
            <w:top w:val="none" w:sz="0" w:space="0" w:color="auto"/>
            <w:left w:val="none" w:sz="0" w:space="0" w:color="auto"/>
            <w:bottom w:val="none" w:sz="0" w:space="0" w:color="auto"/>
            <w:right w:val="none" w:sz="0" w:space="0" w:color="auto"/>
          </w:divBdr>
          <w:divsChild>
            <w:div w:id="55201543">
              <w:marLeft w:val="30"/>
              <w:marRight w:val="30"/>
              <w:marTop w:val="30"/>
              <w:marBottom w:val="30"/>
              <w:divBdr>
                <w:top w:val="none" w:sz="0" w:space="0" w:color="auto"/>
                <w:left w:val="none" w:sz="0" w:space="0" w:color="auto"/>
                <w:bottom w:val="none" w:sz="0" w:space="0" w:color="auto"/>
                <w:right w:val="none" w:sz="0" w:space="0" w:color="auto"/>
              </w:divBdr>
            </w:div>
          </w:divsChild>
        </w:div>
        <w:div w:id="1785225388">
          <w:marLeft w:val="0"/>
          <w:marRight w:val="0"/>
          <w:marTop w:val="0"/>
          <w:marBottom w:val="0"/>
          <w:divBdr>
            <w:top w:val="none" w:sz="0" w:space="0" w:color="auto"/>
            <w:left w:val="none" w:sz="0" w:space="0" w:color="auto"/>
            <w:bottom w:val="none" w:sz="0" w:space="0" w:color="auto"/>
            <w:right w:val="none" w:sz="0" w:space="0" w:color="auto"/>
          </w:divBdr>
        </w:div>
      </w:divsChild>
    </w:div>
    <w:div w:id="1443383597">
      <w:bodyDiv w:val="1"/>
      <w:marLeft w:val="0"/>
      <w:marRight w:val="0"/>
      <w:marTop w:val="0"/>
      <w:marBottom w:val="0"/>
      <w:divBdr>
        <w:top w:val="none" w:sz="0" w:space="0" w:color="auto"/>
        <w:left w:val="none" w:sz="0" w:space="0" w:color="auto"/>
        <w:bottom w:val="none" w:sz="0" w:space="0" w:color="auto"/>
        <w:right w:val="none" w:sz="0" w:space="0" w:color="auto"/>
      </w:divBdr>
      <w:divsChild>
        <w:div w:id="539325580">
          <w:marLeft w:val="0"/>
          <w:marRight w:val="0"/>
          <w:marTop w:val="0"/>
          <w:marBottom w:val="0"/>
          <w:divBdr>
            <w:top w:val="none" w:sz="0" w:space="0" w:color="auto"/>
            <w:left w:val="none" w:sz="0" w:space="0" w:color="auto"/>
            <w:bottom w:val="none" w:sz="0" w:space="0" w:color="auto"/>
            <w:right w:val="none" w:sz="0" w:space="0" w:color="auto"/>
          </w:divBdr>
        </w:div>
        <w:div w:id="941180350">
          <w:marLeft w:val="0"/>
          <w:marRight w:val="0"/>
          <w:marTop w:val="0"/>
          <w:marBottom w:val="0"/>
          <w:divBdr>
            <w:top w:val="none" w:sz="0" w:space="0" w:color="auto"/>
            <w:left w:val="none" w:sz="0" w:space="0" w:color="auto"/>
            <w:bottom w:val="none" w:sz="0" w:space="0" w:color="auto"/>
            <w:right w:val="none" w:sz="0" w:space="0" w:color="auto"/>
          </w:divBdr>
        </w:div>
        <w:div w:id="912156958">
          <w:marLeft w:val="0"/>
          <w:marRight w:val="0"/>
          <w:marTop w:val="0"/>
          <w:marBottom w:val="0"/>
          <w:divBdr>
            <w:top w:val="none" w:sz="0" w:space="0" w:color="auto"/>
            <w:left w:val="none" w:sz="0" w:space="0" w:color="auto"/>
            <w:bottom w:val="none" w:sz="0" w:space="0" w:color="auto"/>
            <w:right w:val="none" w:sz="0" w:space="0" w:color="auto"/>
          </w:divBdr>
        </w:div>
        <w:div w:id="936135110">
          <w:marLeft w:val="0"/>
          <w:marRight w:val="0"/>
          <w:marTop w:val="0"/>
          <w:marBottom w:val="0"/>
          <w:divBdr>
            <w:top w:val="none" w:sz="0" w:space="0" w:color="auto"/>
            <w:left w:val="none" w:sz="0" w:space="0" w:color="auto"/>
            <w:bottom w:val="none" w:sz="0" w:space="0" w:color="auto"/>
            <w:right w:val="none" w:sz="0" w:space="0" w:color="auto"/>
          </w:divBdr>
        </w:div>
      </w:divsChild>
    </w:div>
    <w:div w:id="1504854451">
      <w:bodyDiv w:val="1"/>
      <w:marLeft w:val="0"/>
      <w:marRight w:val="0"/>
      <w:marTop w:val="0"/>
      <w:marBottom w:val="0"/>
      <w:divBdr>
        <w:top w:val="none" w:sz="0" w:space="0" w:color="auto"/>
        <w:left w:val="none" w:sz="0" w:space="0" w:color="auto"/>
        <w:bottom w:val="none" w:sz="0" w:space="0" w:color="auto"/>
        <w:right w:val="none" w:sz="0" w:space="0" w:color="auto"/>
      </w:divBdr>
      <w:divsChild>
        <w:div w:id="943534156">
          <w:marLeft w:val="0"/>
          <w:marRight w:val="0"/>
          <w:marTop w:val="0"/>
          <w:marBottom w:val="360"/>
          <w:divBdr>
            <w:top w:val="none" w:sz="0" w:space="0" w:color="auto"/>
            <w:left w:val="none" w:sz="0" w:space="0" w:color="auto"/>
            <w:bottom w:val="none" w:sz="0" w:space="0" w:color="auto"/>
            <w:right w:val="none" w:sz="0" w:space="0" w:color="auto"/>
          </w:divBdr>
          <w:divsChild>
            <w:div w:id="171350513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549148985">
      <w:bodyDiv w:val="1"/>
      <w:marLeft w:val="0"/>
      <w:marRight w:val="0"/>
      <w:marTop w:val="0"/>
      <w:marBottom w:val="0"/>
      <w:divBdr>
        <w:top w:val="none" w:sz="0" w:space="0" w:color="auto"/>
        <w:left w:val="none" w:sz="0" w:space="0" w:color="auto"/>
        <w:bottom w:val="none" w:sz="0" w:space="0" w:color="auto"/>
        <w:right w:val="none" w:sz="0" w:space="0" w:color="auto"/>
      </w:divBdr>
    </w:div>
    <w:div w:id="1555193247">
      <w:bodyDiv w:val="1"/>
      <w:marLeft w:val="0"/>
      <w:marRight w:val="0"/>
      <w:marTop w:val="0"/>
      <w:marBottom w:val="0"/>
      <w:divBdr>
        <w:top w:val="none" w:sz="0" w:space="0" w:color="auto"/>
        <w:left w:val="none" w:sz="0" w:space="0" w:color="auto"/>
        <w:bottom w:val="none" w:sz="0" w:space="0" w:color="auto"/>
        <w:right w:val="none" w:sz="0" w:space="0" w:color="auto"/>
      </w:divBdr>
    </w:div>
    <w:div w:id="180900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ed%20Saber\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681A397-21BD-4C74-8532-9FA9B775952A}">
  <ds:schemaRefs>
    <ds:schemaRef ds:uri="http://schemas.openxmlformats.org/officeDocument/2006/bibliography"/>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11</Pages>
  <Words>1320</Words>
  <Characters>7525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2021-12-25T01:56:00Z</dcterms:created>
  <dcterms:modified xsi:type="dcterms:W3CDTF">2022-01-03T09:36:00Z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